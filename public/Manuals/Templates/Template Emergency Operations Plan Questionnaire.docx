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CE3EA" w14:textId="77777777" w:rsidR="00457B65" w:rsidRPr="00C76C98" w:rsidRDefault="00103A55" w:rsidP="00C76C98">
      <w:pPr>
        <w:ind w:left="2880" w:firstLine="720"/>
      </w:pPr>
      <w:r w:rsidRPr="0071472E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CD849B7" wp14:editId="2090C9F9">
                <wp:simplePos x="0" y="0"/>
                <wp:positionH relativeFrom="page">
                  <wp:posOffset>395050</wp:posOffset>
                </wp:positionH>
                <wp:positionV relativeFrom="page">
                  <wp:posOffset>1282065</wp:posOffset>
                </wp:positionV>
                <wp:extent cx="78147" cy="802614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47" cy="8026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820547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8205292"/>
                              </a:lnTo>
                              <a:lnTo>
                                <a:pt x="101600" y="8205292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D9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arto="http://schemas.microsoft.com/office/word/2006/arto">
            <w:pict>
              <v:shape w14:anchorId="2B85E29D" id="Graphic 5" o:spid="_x0000_s1026" style="position:absolute;margin-left:31.1pt;margin-top:100.95pt;width:6.15pt;height:632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01600,8205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" path="m101600,l,,,8205292r101600,l101600,xe" fillcolor="#a8d9db" stroked="f">
                <v:path arrowok="t"/>
                <w10:wrap anchorx="page" anchory="page"/>
              </v:shape>
            </w:pict>
          </mc:Fallback>
        </mc:AlternateContent>
      </w:r>
    </w:p>
    <w:p w14:paraId="1510478D" w14:textId="77777777" w:rsidR="006C1ADA" w:rsidRDefault="006C1ADA" w:rsidP="003D0B8F">
      <w:pPr>
        <w:ind w:left="7200" w:firstLine="720"/>
      </w:pPr>
    </w:p>
    <w:p w14:paraId="2C95A0E6" w14:textId="2F27BAF2" w:rsidR="006C1ADA" w:rsidRDefault="006C1ADA" w:rsidP="008523A8"/>
    <w:p w14:paraId="034A7123" w14:textId="77777777" w:rsidR="00217E4B" w:rsidRDefault="00103A55">
      <w:r w:rsidRPr="0071472E"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4911A0A0" wp14:editId="444C05DF">
                <wp:simplePos x="0" y="0"/>
                <wp:positionH relativeFrom="page">
                  <wp:posOffset>393780</wp:posOffset>
                </wp:positionH>
                <wp:positionV relativeFrom="page">
                  <wp:posOffset>9415780</wp:posOffset>
                </wp:positionV>
                <wp:extent cx="80335" cy="184425"/>
                <wp:effectExtent l="0" t="0" r="0" b="635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335" cy="18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18415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183794"/>
                              </a:lnTo>
                              <a:lnTo>
                                <a:pt x="101600" y="183794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35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arto="http://schemas.microsoft.com/office/word/2006/arto">
            <w:pict>
              <v:shape w14:anchorId="43F36A1F" id="Graphic 6" o:spid="_x0000_s1026" style="position:absolute;margin-left:31pt;margin-top:741.4pt;width:6.35pt;height:14.5pt;z-index: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101600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" path="m101600,l,,,183794r101600,l101600,xe" fillcolor="#1c3557" stroked="f">
                <v:path arrowok="t"/>
                <w10:wrap anchorx="page" anchory="page"/>
              </v:shape>
            </w:pict>
          </mc:Fallback>
        </mc:AlternateContent>
      </w:r>
    </w:p>
    <w:p w14:paraId="59E2F1D1" w14:textId="77777777" w:rsidR="00217E4B" w:rsidRDefault="00217E4B"/>
    <w:p w14:paraId="7263B38F" w14:textId="25A2C1A8" w:rsidR="00C76C98" w:rsidRDefault="00AE07B8">
      <w:r>
        <w:rPr>
          <w:noProof/>
        </w:rPr>
        <w:drawing>
          <wp:anchor distT="0" distB="0" distL="114300" distR="114300" simplePos="0" relativeHeight="251658245" behindDoc="1" locked="0" layoutInCell="1" allowOverlap="1" wp14:anchorId="3A9EBF7D" wp14:editId="2699B7F0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3593465" cy="3593465"/>
            <wp:effectExtent l="0" t="0" r="6985" b="6985"/>
            <wp:wrapNone/>
            <wp:docPr id="734760535" name="Picture 1" descr="A logo for a clin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0535" name="Picture 1" descr="A logo for a clinic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C58D3" w14:textId="3E6B21B8" w:rsidR="00C76C98" w:rsidRDefault="00C76C98"/>
    <w:p w14:paraId="07189BCE" w14:textId="6E690730" w:rsidR="00C76C98" w:rsidRDefault="00C76C98"/>
    <w:p w14:paraId="561DD8C5" w14:textId="57E1F33E" w:rsidR="00C76C98" w:rsidRDefault="00C76C98"/>
    <w:p w14:paraId="5211DA7A" w14:textId="119CF2A2" w:rsidR="00C76C98" w:rsidRDefault="00C76C98"/>
    <w:p w14:paraId="11F75D27" w14:textId="01293A00" w:rsidR="00C76C98" w:rsidRDefault="00C76C98"/>
    <w:p w14:paraId="59BD6B0C" w14:textId="639BC850" w:rsidR="00C76C98" w:rsidRDefault="00C76C98"/>
    <w:p w14:paraId="52C088F2" w14:textId="78E6EEF4" w:rsidR="00C76C98" w:rsidRDefault="00C76C98"/>
    <w:p w14:paraId="3F5280BC" w14:textId="019FF4FD" w:rsidR="00C76C98" w:rsidRDefault="00C76C98"/>
    <w:p w14:paraId="5B217773" w14:textId="77777777" w:rsidR="00C76C98" w:rsidRDefault="00C76C98"/>
    <w:p w14:paraId="2DF057BC" w14:textId="2592016A" w:rsidR="00C76C98" w:rsidRDefault="00C76C98"/>
    <w:p w14:paraId="7862A2C8" w14:textId="1B31D605" w:rsidR="00C76C98" w:rsidRDefault="00C76C98"/>
    <w:p w14:paraId="7B0BCA8A" w14:textId="75C59E02" w:rsidR="00C76C98" w:rsidRDefault="00C76C98"/>
    <w:p w14:paraId="0E6601F4" w14:textId="394BB494" w:rsidR="00C76C98" w:rsidRDefault="00824C06">
      <w:r w:rsidRPr="0071472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6DA11CC9" wp14:editId="76546A68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5724525" cy="1322070"/>
                <wp:effectExtent l="0" t="0" r="9525" b="0"/>
                <wp:wrapTight wrapText="bothSides">
                  <wp:wrapPolygon edited="0">
                    <wp:start x="0" y="0"/>
                    <wp:lineTo x="0" y="21164"/>
                    <wp:lineTo x="21564" y="21164"/>
                    <wp:lineTo x="21564" y="0"/>
                    <wp:lineTo x="0" y="0"/>
                  </wp:wrapPolygon>
                </wp:wrapTight>
                <wp:docPr id="56086218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322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6C9A54" w14:textId="77777777" w:rsidR="00824C06" w:rsidRDefault="00824C06" w:rsidP="00824C06">
                            <w:pPr>
                              <w:jc w:val="center"/>
                              <w:rPr>
                                <w:rFonts w:ascii="Arial" w:eastAsia="Lucida Sans" w:hAnsi="Arial" w:cs="Arial"/>
                                <w:b/>
                                <w:i/>
                                <w:iCs/>
                                <w:color w:val="1C3557"/>
                                <w:w w:val="90"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 w:rsidRPr="00824C06">
                              <w:rPr>
                                <w:rFonts w:ascii="Arial" w:eastAsia="Lucida Sans" w:hAnsi="Arial" w:cs="Arial"/>
                                <w:b/>
                                <w:i/>
                                <w:iCs/>
                                <w:color w:val="1C3557"/>
                                <w:w w:val="90"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  <w:t>Emergency Operations Plan</w:t>
                            </w:r>
                          </w:p>
                          <w:p w14:paraId="27421D3E" w14:textId="66285C5F" w:rsidR="00CA31C0" w:rsidRPr="00824C06" w:rsidRDefault="00824C06" w:rsidP="00824C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24C06">
                              <w:rPr>
                                <w:rFonts w:ascii="Arial" w:eastAsia="Lucida Sans" w:hAnsi="Arial" w:cs="Arial"/>
                                <w:b/>
                                <w:i/>
                                <w:iCs/>
                                <w:color w:val="1C3557"/>
                                <w:w w:val="90"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  <w:t>Questionnaire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11CC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0;margin-top:.55pt;width:450.75pt;height:104.1pt;z-index:-25165823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" fillcolor="white [3201]" stroked="f" strokeweight=".5pt">
                <v:textbox>
                  <w:txbxContent>
                    <w:p w14:paraId="356C9A54" w14:textId="77777777" w:rsidR="00824C06" w:rsidRDefault="00824C06" w:rsidP="00824C06">
                      <w:pPr>
                        <w:jc w:val="center"/>
                        <w:rPr>
                          <w:rFonts w:ascii="Arial" w:eastAsia="Lucida Sans" w:hAnsi="Arial" w:cs="Arial"/>
                          <w:b/>
                          <w:i/>
                          <w:iCs/>
                          <w:color w:val="1C3557"/>
                          <w:w w:val="90"/>
                          <w:kern w:val="0"/>
                          <w:sz w:val="72"/>
                          <w:szCs w:val="72"/>
                          <w14:ligatures w14:val="none"/>
                        </w:rPr>
                      </w:pPr>
                      <w:r w:rsidRPr="00824C06">
                        <w:rPr>
                          <w:rFonts w:ascii="Arial" w:eastAsia="Lucida Sans" w:hAnsi="Arial" w:cs="Arial"/>
                          <w:b/>
                          <w:i/>
                          <w:iCs/>
                          <w:color w:val="1C3557"/>
                          <w:w w:val="90"/>
                          <w:kern w:val="0"/>
                          <w:sz w:val="72"/>
                          <w:szCs w:val="72"/>
                          <w14:ligatures w14:val="none"/>
                        </w:rPr>
                        <w:t>Emergency Operations Plan</w:t>
                      </w:r>
                    </w:p>
                    <w:p w14:paraId="27421D3E" w14:textId="66285C5F" w:rsidR="00CA31C0" w:rsidRPr="00824C06" w:rsidRDefault="00824C06" w:rsidP="00824C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24C06">
                        <w:rPr>
                          <w:rFonts w:ascii="Arial" w:eastAsia="Lucida Sans" w:hAnsi="Arial" w:cs="Arial"/>
                          <w:b/>
                          <w:i/>
                          <w:iCs/>
                          <w:color w:val="1C3557"/>
                          <w:w w:val="90"/>
                          <w:kern w:val="0"/>
                          <w:sz w:val="72"/>
                          <w:szCs w:val="72"/>
                          <w14:ligatures w14:val="none"/>
                        </w:rPr>
                        <w:t>Questionnaire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7A659DD1" w14:textId="101866AE" w:rsidR="00C76C98" w:rsidRDefault="00C76C98"/>
    <w:p w14:paraId="27645343" w14:textId="4A2C3E2E" w:rsidR="00FE6FC1" w:rsidRDefault="00881A3D">
      <w:r w:rsidRPr="0071472E"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3F15D7E3" wp14:editId="4A6DEE1B">
                <wp:simplePos x="0" y="0"/>
                <wp:positionH relativeFrom="page">
                  <wp:align>center</wp:align>
                </wp:positionH>
                <wp:positionV relativeFrom="paragraph">
                  <wp:posOffset>925830</wp:posOffset>
                </wp:positionV>
                <wp:extent cx="1602740" cy="361315"/>
                <wp:effectExtent l="0" t="0" r="0" b="635"/>
                <wp:wrapTight wrapText="bothSides">
                  <wp:wrapPolygon edited="0">
                    <wp:start x="0" y="0"/>
                    <wp:lineTo x="0" y="20499"/>
                    <wp:lineTo x="21309" y="20499"/>
                    <wp:lineTo x="21309" y="0"/>
                    <wp:lineTo x="0" y="0"/>
                  </wp:wrapPolygon>
                </wp:wrapTight>
                <wp:docPr id="142427679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50731" w14:textId="2C1D2838" w:rsidR="002D3797" w:rsidRPr="00D60D34" w:rsidRDefault="004D17AE" w:rsidP="002D3797">
                            <w:pPr>
                              <w:rPr>
                                <w:b/>
                                <w:bCs/>
                                <w:color w:val="467C9D" w:themeColor="accent1"/>
                                <w:sz w:val="28"/>
                                <w:szCs w:val="28"/>
                              </w:rPr>
                            </w:pPr>
                            <w:r w:rsidRPr="004D17AE">
                              <w:rPr>
                                <w:b/>
                                <w:bCs/>
                                <w:color w:val="467C9D" w:themeColor="accent1"/>
                                <w:sz w:val="28"/>
                                <w:szCs w:val="28"/>
                              </w:rPr>
                              <w:t>Date: 0</w:t>
                            </w:r>
                            <w:r w:rsidR="005914BA">
                              <w:rPr>
                                <w:b/>
                                <w:bCs/>
                                <w:color w:val="467C9D" w:themeColor="accent1"/>
                                <w:sz w:val="28"/>
                                <w:szCs w:val="28"/>
                              </w:rPr>
                              <w:t>5</w:t>
                            </w:r>
                            <w:r w:rsidRPr="004D17AE">
                              <w:rPr>
                                <w:b/>
                                <w:bCs/>
                                <w:color w:val="467C9D" w:themeColor="accent1"/>
                                <w:sz w:val="28"/>
                                <w:szCs w:val="28"/>
                              </w:rPr>
                              <w:t>.1</w:t>
                            </w:r>
                            <w:r w:rsidR="005914BA">
                              <w:rPr>
                                <w:b/>
                                <w:bCs/>
                                <w:color w:val="467C9D" w:themeColor="accent1"/>
                                <w:sz w:val="28"/>
                                <w:szCs w:val="28"/>
                              </w:rPr>
                              <w:t>4</w:t>
                            </w:r>
                            <w:r w:rsidRPr="004D17AE">
                              <w:rPr>
                                <w:b/>
                                <w:bCs/>
                                <w:color w:val="467C9D" w:themeColor="accent1"/>
                                <w:sz w:val="28"/>
                                <w:szCs w:val="28"/>
                              </w:rPr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5D7E3" id="Text Box 14" o:spid="_x0000_s1027" type="#_x0000_t202" style="position:absolute;left:0;text-align:left;margin-left:0;margin-top:72.9pt;width:126.2pt;height:28.45pt;z-index:-251658237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" fillcolor="white [3201]" stroked="f" strokeweight=".5pt">
                <v:textbox>
                  <w:txbxContent>
                    <w:p w14:paraId="37350731" w14:textId="2C1D2838" w:rsidR="002D3797" w:rsidRPr="00D60D34" w:rsidRDefault="004D17AE" w:rsidP="002D3797">
                      <w:pPr>
                        <w:rPr>
                          <w:b/>
                          <w:bCs/>
                          <w:color w:val="467C9D" w:themeColor="accent1"/>
                          <w:sz w:val="28"/>
                          <w:szCs w:val="28"/>
                        </w:rPr>
                      </w:pPr>
                      <w:r w:rsidRPr="004D17AE">
                        <w:rPr>
                          <w:b/>
                          <w:bCs/>
                          <w:color w:val="467C9D" w:themeColor="accent1"/>
                          <w:sz w:val="28"/>
                          <w:szCs w:val="28"/>
                        </w:rPr>
                        <w:t>Date: 0</w:t>
                      </w:r>
                      <w:r w:rsidR="005914BA">
                        <w:rPr>
                          <w:b/>
                          <w:bCs/>
                          <w:color w:val="467C9D" w:themeColor="accent1"/>
                          <w:sz w:val="28"/>
                          <w:szCs w:val="28"/>
                        </w:rPr>
                        <w:t>5</w:t>
                      </w:r>
                      <w:r w:rsidRPr="004D17AE">
                        <w:rPr>
                          <w:b/>
                          <w:bCs/>
                          <w:color w:val="467C9D" w:themeColor="accent1"/>
                          <w:sz w:val="28"/>
                          <w:szCs w:val="28"/>
                        </w:rPr>
                        <w:t>.1</w:t>
                      </w:r>
                      <w:r w:rsidR="005914BA">
                        <w:rPr>
                          <w:b/>
                          <w:bCs/>
                          <w:color w:val="467C9D" w:themeColor="accent1"/>
                          <w:sz w:val="28"/>
                          <w:szCs w:val="28"/>
                        </w:rPr>
                        <w:t>4</w:t>
                      </w:r>
                      <w:r w:rsidRPr="004D17AE">
                        <w:rPr>
                          <w:b/>
                          <w:bCs/>
                          <w:color w:val="467C9D" w:themeColor="accent1"/>
                          <w:sz w:val="28"/>
                          <w:szCs w:val="28"/>
                        </w:rPr>
                        <w:t>.2025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25128D"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7F30AB4F" wp14:editId="0928F049">
                <wp:simplePos x="0" y="0"/>
                <wp:positionH relativeFrom="page">
                  <wp:align>center</wp:align>
                </wp:positionH>
                <wp:positionV relativeFrom="paragraph">
                  <wp:posOffset>2453121</wp:posOffset>
                </wp:positionV>
                <wp:extent cx="5527040" cy="817880"/>
                <wp:effectExtent l="0" t="0" r="0" b="1270"/>
                <wp:wrapTight wrapText="bothSides">
                  <wp:wrapPolygon edited="0">
                    <wp:start x="0" y="0"/>
                    <wp:lineTo x="0" y="21130"/>
                    <wp:lineTo x="21516" y="21130"/>
                    <wp:lineTo x="21516" y="0"/>
                    <wp:lineTo x="0" y="0"/>
                  </wp:wrapPolygon>
                </wp:wrapTight>
                <wp:docPr id="6764978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040" cy="81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253F8" w14:textId="7677B2EC" w:rsidR="00D60D34" w:rsidRPr="004D17AE" w:rsidRDefault="005914BA" w:rsidP="00304555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color w:val="5E5E5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E5E5E"/>
                              </w:rPr>
                              <w:t>PoC</w:t>
                            </w:r>
                            <w:r w:rsidR="00091EEC" w:rsidRPr="004D17AE">
                              <w:rPr>
                                <w:rFonts w:ascii="Arial" w:hAnsi="Arial" w:cs="Arial"/>
                                <w:color w:val="5E5E5E"/>
                              </w:rPr>
                              <w:t xml:space="preserve">: 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color w:val="5E5E5E"/>
                                </w:rPr>
                                <w:id w:val="-1183355068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091EEC" w:rsidRPr="004D17AE">
                                  <w:rPr>
                                    <w:rStyle w:val="PlaceholderText"/>
                                    <w:u w:val="single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  <w:p w14:paraId="796C0DEF" w14:textId="4C98BF50" w:rsidR="003F0C4C" w:rsidRPr="004D17AE" w:rsidRDefault="0018360A" w:rsidP="00587DE1">
                            <w:pPr>
                              <w:spacing w:line="480" w:lineRule="auto"/>
                              <w:rPr>
                                <w:rFonts w:ascii="Arial" w:hAnsi="Arial" w:cs="Arial"/>
                                <w:color w:val="5E5E5E"/>
                              </w:rPr>
                            </w:pPr>
                            <w:r w:rsidRPr="004D17AE">
                              <w:rPr>
                                <w:rFonts w:ascii="Arial" w:hAnsi="Arial" w:cs="Arial"/>
                                <w:color w:val="5E5E5E"/>
                              </w:rPr>
                              <w:t>Email</w:t>
                            </w:r>
                            <w:r w:rsidR="009A42A7" w:rsidRPr="004D17AE">
                              <w:rPr>
                                <w:rFonts w:ascii="Arial" w:hAnsi="Arial" w:cs="Arial"/>
                                <w:color w:val="5E5E5E"/>
                              </w:rPr>
                              <w:t xml:space="preserve">: 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color w:val="5E5E5E"/>
                                </w:rPr>
                                <w:id w:val="-1949541325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9A42A7" w:rsidRPr="004D17AE">
                                  <w:rPr>
                                    <w:rStyle w:val="PlaceholderText"/>
                                    <w:u w:val="single"/>
                                  </w:rPr>
                                  <w:t>Click or tap here to enter text.</w:t>
                                </w:r>
                              </w:sdtContent>
                            </w:sdt>
                            <w:r w:rsidR="009A42A7" w:rsidRPr="004D17AE">
                              <w:rPr>
                                <w:rFonts w:ascii="Arial" w:hAnsi="Arial" w:cs="Arial"/>
                                <w:color w:val="5E5E5E"/>
                              </w:rPr>
                              <w:tab/>
                            </w:r>
                            <w:r w:rsidRPr="004D17AE">
                              <w:rPr>
                                <w:rFonts w:ascii="Arial" w:hAnsi="Arial" w:cs="Arial"/>
                                <w:color w:val="5E5E5E"/>
                              </w:rPr>
                              <w:t>Telephone:</w:t>
                            </w:r>
                            <w:r w:rsidR="009A42A7" w:rsidRPr="004D17AE">
                              <w:rPr>
                                <w:rFonts w:ascii="Arial" w:hAnsi="Arial" w:cs="Arial"/>
                                <w:color w:val="5E5E5E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color w:val="5E5E5E"/>
                                </w:rPr>
                                <w:id w:val="-1981910496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9A42A7" w:rsidRPr="004D17AE">
                                  <w:rPr>
                                    <w:rStyle w:val="PlaceholderText"/>
                                    <w:u w:val="single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AB4F" id="Text Box 10" o:spid="_x0000_s1028" type="#_x0000_t202" style="position:absolute;left:0;text-align:left;margin-left:0;margin-top:193.15pt;width:435.2pt;height:64.4pt;z-index:-2516582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" fillcolor="white [3201]" stroked="f" strokeweight=".5pt">
                <v:textbox>
                  <w:txbxContent>
                    <w:p w14:paraId="285253F8" w14:textId="7677B2EC" w:rsidR="00D60D34" w:rsidRPr="004D17AE" w:rsidRDefault="005914BA" w:rsidP="00304555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color w:val="5E5E5E"/>
                        </w:rPr>
                      </w:pPr>
                      <w:r>
                        <w:rPr>
                          <w:rFonts w:ascii="Arial" w:hAnsi="Arial" w:cs="Arial"/>
                          <w:color w:val="5E5E5E"/>
                        </w:rPr>
                        <w:t>PoC</w:t>
                      </w:r>
                      <w:r w:rsidR="00091EEC" w:rsidRPr="004D17AE">
                        <w:rPr>
                          <w:rFonts w:ascii="Arial" w:hAnsi="Arial" w:cs="Arial"/>
                          <w:color w:val="5E5E5E"/>
                        </w:rPr>
                        <w:t xml:space="preserve">:  </w:t>
                      </w:r>
                      <w:sdt>
                        <w:sdtPr>
                          <w:rPr>
                            <w:rFonts w:ascii="Arial" w:hAnsi="Arial" w:cs="Arial"/>
                            <w:color w:val="5E5E5E"/>
                          </w:rPr>
                          <w:id w:val="-1183355068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091EEC" w:rsidRPr="004D17AE">
                            <w:rPr>
                              <w:rStyle w:val="PlaceholderText"/>
                              <w:u w:val="single"/>
                            </w:rPr>
                            <w:t>Click or tap here to enter text.</w:t>
                          </w:r>
                        </w:sdtContent>
                      </w:sdt>
                    </w:p>
                    <w:p w14:paraId="796C0DEF" w14:textId="4C98BF50" w:rsidR="003F0C4C" w:rsidRPr="004D17AE" w:rsidRDefault="0018360A" w:rsidP="00587DE1">
                      <w:pPr>
                        <w:spacing w:line="480" w:lineRule="auto"/>
                        <w:rPr>
                          <w:rFonts w:ascii="Arial" w:hAnsi="Arial" w:cs="Arial"/>
                          <w:color w:val="5E5E5E"/>
                        </w:rPr>
                      </w:pPr>
                      <w:r w:rsidRPr="004D17AE">
                        <w:rPr>
                          <w:rFonts w:ascii="Arial" w:hAnsi="Arial" w:cs="Arial"/>
                          <w:color w:val="5E5E5E"/>
                        </w:rPr>
                        <w:t>Email</w:t>
                      </w:r>
                      <w:r w:rsidR="009A42A7" w:rsidRPr="004D17AE">
                        <w:rPr>
                          <w:rFonts w:ascii="Arial" w:hAnsi="Arial" w:cs="Arial"/>
                          <w:color w:val="5E5E5E"/>
                        </w:rPr>
                        <w:t xml:space="preserve">:  </w:t>
                      </w:r>
                      <w:sdt>
                        <w:sdtPr>
                          <w:rPr>
                            <w:rFonts w:ascii="Arial" w:hAnsi="Arial" w:cs="Arial"/>
                            <w:color w:val="5E5E5E"/>
                          </w:rPr>
                          <w:id w:val="-1949541325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9A42A7" w:rsidRPr="004D17AE">
                            <w:rPr>
                              <w:rStyle w:val="PlaceholderText"/>
                              <w:u w:val="single"/>
                            </w:rPr>
                            <w:t>Click or tap here to enter text.</w:t>
                          </w:r>
                        </w:sdtContent>
                      </w:sdt>
                      <w:r w:rsidR="009A42A7" w:rsidRPr="004D17AE">
                        <w:rPr>
                          <w:rFonts w:ascii="Arial" w:hAnsi="Arial" w:cs="Arial"/>
                          <w:color w:val="5E5E5E"/>
                        </w:rPr>
                        <w:tab/>
                      </w:r>
                      <w:r w:rsidRPr="004D17AE">
                        <w:rPr>
                          <w:rFonts w:ascii="Arial" w:hAnsi="Arial" w:cs="Arial"/>
                          <w:color w:val="5E5E5E"/>
                        </w:rPr>
                        <w:t>Telephone:</w:t>
                      </w:r>
                      <w:r w:rsidR="009A42A7" w:rsidRPr="004D17AE">
                        <w:rPr>
                          <w:rFonts w:ascii="Arial" w:hAnsi="Arial" w:cs="Arial"/>
                          <w:color w:val="5E5E5E"/>
                        </w:rPr>
                        <w:t xml:space="preserve">  </w:t>
                      </w:r>
                      <w:sdt>
                        <w:sdtPr>
                          <w:rPr>
                            <w:rFonts w:ascii="Arial" w:hAnsi="Arial" w:cs="Arial"/>
                            <w:color w:val="5E5E5E"/>
                          </w:rPr>
                          <w:id w:val="-1981910496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9A42A7" w:rsidRPr="004D17AE">
                            <w:rPr>
                              <w:rStyle w:val="PlaceholderText"/>
                              <w:u w:val="single"/>
                            </w:rPr>
                            <w:t>Click or tap here to enter text.</w:t>
                          </w:r>
                        </w:sdtContent>
                      </w:sdt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FE6FC1">
        <w:br w:type="page"/>
      </w:r>
    </w:p>
    <w:p w14:paraId="4EDB0063" w14:textId="77777777" w:rsidR="00C76C98" w:rsidRDefault="00C76C98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69557802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1308831" w14:textId="22E3B59A" w:rsidR="006D63B9" w:rsidRDefault="006D63B9" w:rsidP="00216309">
          <w:pPr>
            <w:pStyle w:val="TOCHeading"/>
            <w:ind w:left="1440"/>
            <w:jc w:val="center"/>
          </w:pPr>
          <w:r>
            <w:t>Table of Contents</w:t>
          </w:r>
        </w:p>
        <w:p w14:paraId="6D4812DF" w14:textId="3A7F30CD" w:rsidR="00216309" w:rsidRPr="00216309" w:rsidRDefault="006D63B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r w:rsidRPr="002C2748">
            <w:rPr>
              <w:color w:val="5E5E5E" w:themeColor="text1"/>
            </w:rPr>
            <w:fldChar w:fldCharType="begin"/>
          </w:r>
          <w:r w:rsidRPr="002C2748">
            <w:rPr>
              <w:color w:val="5E5E5E" w:themeColor="text1"/>
            </w:rPr>
            <w:instrText xml:space="preserve"> TOC \o "1-3" \h \z \u </w:instrText>
          </w:r>
          <w:r w:rsidRPr="002C2748">
            <w:rPr>
              <w:color w:val="5E5E5E" w:themeColor="text1"/>
            </w:rPr>
            <w:fldChar w:fldCharType="separate"/>
          </w:r>
          <w:hyperlink w:anchor="_Toc198193071" w:history="1">
            <w:r w:rsidR="00216309" w:rsidRPr="00216309">
              <w:rPr>
                <w:rStyle w:val="Hyperlink"/>
                <w:noProof/>
                <w:color w:val="5E5E5E" w:themeColor="text1"/>
              </w:rPr>
              <w:t>Company Information</w:t>
            </w:r>
            <w:r w:rsidR="00216309" w:rsidRPr="00216309">
              <w:rPr>
                <w:noProof/>
                <w:webHidden/>
                <w:color w:val="5E5E5E" w:themeColor="text1"/>
              </w:rPr>
              <w:tab/>
            </w:r>
            <w:r w:rsidR="00216309"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="00216309" w:rsidRPr="00216309">
              <w:rPr>
                <w:noProof/>
                <w:webHidden/>
                <w:color w:val="5E5E5E" w:themeColor="text1"/>
              </w:rPr>
              <w:instrText xml:space="preserve"> PAGEREF _Toc198193071 \h </w:instrText>
            </w:r>
            <w:r w:rsidR="00216309" w:rsidRPr="00216309">
              <w:rPr>
                <w:noProof/>
                <w:webHidden/>
                <w:color w:val="5E5E5E" w:themeColor="text1"/>
              </w:rPr>
            </w:r>
            <w:r w:rsidR="00216309"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="00216309" w:rsidRPr="00216309">
              <w:rPr>
                <w:noProof/>
                <w:webHidden/>
                <w:color w:val="5E5E5E" w:themeColor="text1"/>
              </w:rPr>
              <w:t>2</w:t>
            </w:r>
            <w:r w:rsidR="00216309"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0108F5BE" w14:textId="4D65BBB2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2" w:history="1">
            <w:r w:rsidRPr="00216309">
              <w:rPr>
                <w:rStyle w:val="Hyperlink"/>
                <w:noProof/>
                <w:color w:val="5E5E5E" w:themeColor="text1"/>
              </w:rPr>
              <w:t>Emergency Response Team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_Toc198193072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2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4FC82FE5" w14:textId="02D70531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3" w:history="1">
            <w:r w:rsidRPr="00216309">
              <w:rPr>
                <w:rStyle w:val="Hyperlink"/>
                <w:noProof/>
                <w:color w:val="5E5E5E" w:themeColor="text1"/>
              </w:rPr>
              <w:t>Emergency Phone Numbers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_Toc198193073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2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4DE25509" w14:textId="0FE78ABE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4" w:history="1">
            <w:r w:rsidRPr="00216309">
              <w:rPr>
                <w:rStyle w:val="Hyperlink"/>
                <w:noProof/>
                <w:color w:val="5E5E5E" w:themeColor="text1"/>
              </w:rPr>
              <w:t>External Response Partners Phone Numbers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_Toc198193074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3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7EE50E56" w14:textId="4BC3661A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5" w:history="1">
            <w:r w:rsidRPr="00216309">
              <w:rPr>
                <w:rStyle w:val="Hyperlink"/>
                <w:noProof/>
                <w:color w:val="5E5E5E" w:themeColor="text1"/>
              </w:rPr>
              <w:t>Emergency Contractor / Vendor Phone Numbers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_Toc198193075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4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3463F1CE" w14:textId="18C6A4D2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6" w:history="1">
            <w:r w:rsidRPr="00216309">
              <w:rPr>
                <w:rStyle w:val="Hyperlink"/>
                <w:noProof/>
                <w:color w:val="5E5E5E" w:themeColor="text1"/>
              </w:rPr>
              <w:t>Emergency Supplies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_Toc198193076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5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79402959" w14:textId="5574CBDB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7" w:history="1">
            <w:r w:rsidRPr="00216309">
              <w:rPr>
                <w:rStyle w:val="Hyperlink"/>
                <w:noProof/>
                <w:color w:val="5E5E5E" w:themeColor="text1"/>
              </w:rPr>
              <w:t>Emergency Evacuation Team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_Toc198193077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5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2D7F4068" w14:textId="370FD24F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8" w:history="1">
            <w:r w:rsidRPr="00216309">
              <w:rPr>
                <w:rStyle w:val="Hyperlink"/>
                <w:noProof/>
                <w:color w:val="5E5E5E" w:themeColor="text1"/>
              </w:rPr>
              <w:t>Evacuation Procedures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_Toc198193078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6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05D6A00A" w14:textId="0FB562FA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79" w:history="1">
            <w:r w:rsidRPr="00216309">
              <w:rPr>
                <w:rStyle w:val="Hyperlink"/>
                <w:noProof/>
                <w:color w:val="5E5E5E" w:themeColor="text1"/>
              </w:rPr>
              <w:t>Meeting Areas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_Toc198193079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6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15C65356" w14:textId="4E5357AF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0" w:history="1">
            <w:r w:rsidRPr="00216309">
              <w:rPr>
                <w:rStyle w:val="Hyperlink"/>
                <w:noProof/>
                <w:color w:val="5E5E5E" w:themeColor="text1"/>
              </w:rPr>
              <w:t>Communication Plans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_Toc198193080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6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7477CA74" w14:textId="751536C2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1" w:history="1">
            <w:r w:rsidRPr="00216309">
              <w:rPr>
                <w:rStyle w:val="Hyperlink"/>
                <w:noProof/>
                <w:color w:val="5E5E5E" w:themeColor="text1"/>
              </w:rPr>
              <w:t>Building Survey Questions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_Toc198193081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7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329EB788" w14:textId="5F6BE777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2" w:history="1">
            <w:r w:rsidRPr="00216309">
              <w:rPr>
                <w:rStyle w:val="Hyperlink"/>
                <w:noProof/>
                <w:color w:val="5E5E5E" w:themeColor="text1"/>
              </w:rPr>
              <w:t>Active Shooter / Immediate Threat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_Toc198193082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12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0DF3ABC2" w14:textId="70BA1729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3" w:history="1">
            <w:r w:rsidRPr="00216309">
              <w:rPr>
                <w:rStyle w:val="Hyperlink"/>
                <w:noProof/>
                <w:color w:val="5E5E5E" w:themeColor="text1"/>
              </w:rPr>
              <w:t>Carbon Monoxide Alarm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_Toc198193083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13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5810F2AA" w14:textId="40E62AFC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4" w:history="1">
            <w:r w:rsidRPr="00216309">
              <w:rPr>
                <w:rStyle w:val="Hyperlink"/>
                <w:noProof/>
                <w:color w:val="5E5E5E" w:themeColor="text1"/>
              </w:rPr>
              <w:t>Flooding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_Toc198193084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13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1D3A3EA6" w14:textId="7264D7B3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5" w:history="1">
            <w:r w:rsidRPr="00216309">
              <w:rPr>
                <w:rStyle w:val="Hyperlink"/>
                <w:noProof/>
                <w:color w:val="5E5E5E" w:themeColor="text1"/>
              </w:rPr>
              <w:t>Hazardous Material Spill / Leak Internal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_Toc198193085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14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5E822671" w14:textId="5CD90E5B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6" w:history="1">
            <w:r w:rsidRPr="00216309">
              <w:rPr>
                <w:rStyle w:val="Hyperlink"/>
                <w:noProof/>
                <w:color w:val="5E5E5E" w:themeColor="text1"/>
              </w:rPr>
              <w:t>Loss of Electric Service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_Toc198193086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14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4209A979" w14:textId="617C6491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7" w:history="1">
            <w:r w:rsidRPr="00216309">
              <w:rPr>
                <w:rStyle w:val="Hyperlink"/>
                <w:noProof/>
                <w:color w:val="5E5E5E" w:themeColor="text1"/>
              </w:rPr>
              <w:t>Loss of Water / Contamination of Supply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_Toc198193087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14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07B75A6E" w14:textId="192D04FD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8" w:history="1">
            <w:r w:rsidRPr="00216309">
              <w:rPr>
                <w:rStyle w:val="Hyperlink"/>
                <w:noProof/>
                <w:color w:val="5E5E5E" w:themeColor="text1"/>
              </w:rPr>
              <w:t>Wildfire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_Toc198193088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15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2014EEC7" w14:textId="500DD2D9" w:rsidR="00216309" w:rsidRPr="00216309" w:rsidRDefault="00216309" w:rsidP="00216309">
          <w:pPr>
            <w:pStyle w:val="TOC1"/>
            <w:tabs>
              <w:tab w:val="right" w:leader="dot" w:pos="10992"/>
            </w:tabs>
            <w:ind w:left="907"/>
            <w:rPr>
              <w:rFonts w:eastAsiaTheme="minorEastAsia"/>
              <w:noProof/>
              <w:color w:val="5E5E5E" w:themeColor="text1"/>
              <w:sz w:val="24"/>
              <w:szCs w:val="24"/>
            </w:rPr>
          </w:pPr>
          <w:hyperlink w:anchor="_Toc198193089" w:history="1">
            <w:r w:rsidRPr="00216309">
              <w:rPr>
                <w:rStyle w:val="Hyperlink"/>
                <w:noProof/>
                <w:color w:val="5E5E5E" w:themeColor="text1"/>
              </w:rPr>
              <w:t>Emergency Systems Information</w:t>
            </w:r>
            <w:r w:rsidRPr="00216309">
              <w:rPr>
                <w:noProof/>
                <w:webHidden/>
                <w:color w:val="5E5E5E" w:themeColor="text1"/>
              </w:rPr>
              <w:tab/>
            </w:r>
            <w:r w:rsidRPr="00216309">
              <w:rPr>
                <w:noProof/>
                <w:webHidden/>
                <w:color w:val="5E5E5E" w:themeColor="text1"/>
              </w:rPr>
              <w:fldChar w:fldCharType="begin"/>
            </w:r>
            <w:r w:rsidRPr="00216309">
              <w:rPr>
                <w:noProof/>
                <w:webHidden/>
                <w:color w:val="5E5E5E" w:themeColor="text1"/>
              </w:rPr>
              <w:instrText xml:space="preserve"> PAGEREF _Toc198193089 \h </w:instrText>
            </w:r>
            <w:r w:rsidRPr="00216309">
              <w:rPr>
                <w:noProof/>
                <w:webHidden/>
                <w:color w:val="5E5E5E" w:themeColor="text1"/>
              </w:rPr>
            </w:r>
            <w:r w:rsidRPr="00216309">
              <w:rPr>
                <w:noProof/>
                <w:webHidden/>
                <w:color w:val="5E5E5E" w:themeColor="text1"/>
              </w:rPr>
              <w:fldChar w:fldCharType="separate"/>
            </w:r>
            <w:r w:rsidRPr="00216309">
              <w:rPr>
                <w:noProof/>
                <w:webHidden/>
                <w:color w:val="5E5E5E" w:themeColor="text1"/>
              </w:rPr>
              <w:t>15</w:t>
            </w:r>
            <w:r w:rsidRPr="00216309">
              <w:rPr>
                <w:noProof/>
                <w:webHidden/>
                <w:color w:val="5E5E5E" w:themeColor="text1"/>
              </w:rPr>
              <w:fldChar w:fldCharType="end"/>
            </w:r>
          </w:hyperlink>
        </w:p>
        <w:p w14:paraId="7DE58C26" w14:textId="5E190056" w:rsidR="006D63B9" w:rsidRDefault="006D63B9" w:rsidP="00216309">
          <w:pPr>
            <w:ind w:left="1440"/>
            <w:jc w:val="center"/>
          </w:pPr>
          <w:r w:rsidRPr="002C2748">
            <w:rPr>
              <w:b/>
              <w:bCs/>
              <w:noProof/>
              <w:color w:val="5E5E5E" w:themeColor="text1"/>
            </w:rPr>
            <w:fldChar w:fldCharType="end"/>
          </w:r>
        </w:p>
      </w:sdtContent>
    </w:sdt>
    <w:p w14:paraId="4F89F1FB" w14:textId="1F830780" w:rsidR="00824C06" w:rsidRDefault="00824C06">
      <w:r>
        <w:br w:type="page"/>
      </w:r>
    </w:p>
    <w:p w14:paraId="00C38CC0" w14:textId="39727BEF" w:rsidR="00971539" w:rsidRDefault="00824C06" w:rsidP="00824C06">
      <w:pPr>
        <w:pStyle w:val="DarkBlueHeading1"/>
      </w:pPr>
      <w:bookmarkStart w:id="0" w:name="_Toc198193071"/>
      <w:r>
        <w:lastRenderedPageBreak/>
        <w:t>Company Information</w:t>
      </w:r>
      <w:bookmarkEnd w:id="0"/>
    </w:p>
    <w:tbl>
      <w:tblPr>
        <w:tblStyle w:val="TableGrid"/>
        <w:tblW w:w="10080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3"/>
        <w:gridCol w:w="627"/>
        <w:gridCol w:w="720"/>
        <w:gridCol w:w="7380"/>
      </w:tblGrid>
      <w:tr w:rsidR="00824C06" w14:paraId="314A73EA" w14:textId="77777777" w:rsidTr="00FB73F1">
        <w:tc>
          <w:tcPr>
            <w:tcW w:w="2700" w:type="dxa"/>
            <w:gridSpan w:val="3"/>
          </w:tcPr>
          <w:p w14:paraId="5EE6588B" w14:textId="2269EF2A" w:rsidR="00824C06" w:rsidRDefault="00824C06" w:rsidP="00FB73F1">
            <w:pPr>
              <w:pStyle w:val="BlueSubsection1"/>
              <w:ind w:left="0"/>
            </w:pPr>
            <w:r w:rsidRPr="002A1304">
              <w:t>Organization Name:</w:t>
            </w:r>
          </w:p>
        </w:tc>
        <w:tc>
          <w:tcPr>
            <w:tcW w:w="7380" w:type="dxa"/>
            <w:tcBorders>
              <w:bottom w:val="single" w:sz="4" w:space="0" w:color="5E5E5E" w:themeColor="text1"/>
            </w:tcBorders>
          </w:tcPr>
          <w:p w14:paraId="45DFAF07" w14:textId="77777777" w:rsidR="00824C06" w:rsidRDefault="00824C06" w:rsidP="00824C06">
            <w:pPr>
              <w:pStyle w:val="BlueSubsection1"/>
              <w:ind w:left="0"/>
            </w:pPr>
          </w:p>
        </w:tc>
      </w:tr>
      <w:tr w:rsidR="00824C06" w14:paraId="2E794BB7" w14:textId="77777777" w:rsidTr="00FB73F1">
        <w:tc>
          <w:tcPr>
            <w:tcW w:w="1980" w:type="dxa"/>
            <w:gridSpan w:val="2"/>
          </w:tcPr>
          <w:p w14:paraId="104D9FB8" w14:textId="5508EC68" w:rsidR="00824C06" w:rsidRDefault="00824C06" w:rsidP="00FB73F1">
            <w:pPr>
              <w:pStyle w:val="BlueSubsection1"/>
              <w:ind w:left="0"/>
            </w:pPr>
            <w:r w:rsidRPr="002A1304">
              <w:t>Facility Name:</w:t>
            </w:r>
          </w:p>
        </w:tc>
        <w:tc>
          <w:tcPr>
            <w:tcW w:w="8100" w:type="dxa"/>
            <w:gridSpan w:val="2"/>
            <w:tcBorders>
              <w:bottom w:val="single" w:sz="4" w:space="0" w:color="5E5E5E" w:themeColor="text1"/>
            </w:tcBorders>
          </w:tcPr>
          <w:p w14:paraId="0CF502CE" w14:textId="77777777" w:rsidR="00824C06" w:rsidRDefault="00824C06" w:rsidP="00824C06">
            <w:pPr>
              <w:pStyle w:val="BlueSubsection1"/>
              <w:ind w:left="0"/>
            </w:pPr>
          </w:p>
        </w:tc>
      </w:tr>
      <w:tr w:rsidR="00824C06" w14:paraId="0DB7B79E" w14:textId="77777777" w:rsidTr="00FB73F1">
        <w:tc>
          <w:tcPr>
            <w:tcW w:w="1353" w:type="dxa"/>
          </w:tcPr>
          <w:p w14:paraId="7E5A6BC4" w14:textId="52623CEE" w:rsidR="00824C06" w:rsidRDefault="00824C06" w:rsidP="00FB73F1">
            <w:pPr>
              <w:pStyle w:val="BlueSubsection1"/>
              <w:ind w:left="0"/>
            </w:pPr>
            <w:r w:rsidRPr="002A1304">
              <w:t>Location:</w:t>
            </w:r>
          </w:p>
        </w:tc>
        <w:tc>
          <w:tcPr>
            <w:tcW w:w="8727" w:type="dxa"/>
            <w:gridSpan w:val="3"/>
            <w:tcBorders>
              <w:bottom w:val="single" w:sz="4" w:space="0" w:color="5E5E5E" w:themeColor="text1"/>
            </w:tcBorders>
          </w:tcPr>
          <w:p w14:paraId="6DE5388F" w14:textId="77777777" w:rsidR="00824C06" w:rsidRDefault="00824C06" w:rsidP="00824C06">
            <w:pPr>
              <w:pStyle w:val="BlueSubsection1"/>
              <w:ind w:left="0"/>
            </w:pPr>
          </w:p>
        </w:tc>
      </w:tr>
    </w:tbl>
    <w:p w14:paraId="432FA67C" w14:textId="77777777" w:rsidR="00FB73F1" w:rsidRDefault="00FB73F1" w:rsidP="00FB73F1">
      <w:pPr>
        <w:pStyle w:val="GrayBodyTextStyle"/>
      </w:pPr>
    </w:p>
    <w:p w14:paraId="4AFDB679" w14:textId="28C25B27" w:rsidR="00824C06" w:rsidRDefault="00FB73F1" w:rsidP="00FB73F1">
      <w:pPr>
        <w:pStyle w:val="DarkBlueHeading1"/>
      </w:pPr>
      <w:bookmarkStart w:id="1" w:name="_Toc198193072"/>
      <w:r>
        <w:t>Emergency Response Team</w:t>
      </w:r>
      <w:bookmarkEnd w:id="1"/>
    </w:p>
    <w:tbl>
      <w:tblPr>
        <w:tblStyle w:val="TableGrid"/>
        <w:tblW w:w="10092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775"/>
        <w:gridCol w:w="3330"/>
        <w:gridCol w:w="2987"/>
      </w:tblGrid>
      <w:tr w:rsidR="00FB73F1" w:rsidRPr="00FB73F1" w14:paraId="5E6BAFEC" w14:textId="77777777" w:rsidTr="0093419C">
        <w:trPr>
          <w:trHeight w:val="288"/>
        </w:trPr>
        <w:tc>
          <w:tcPr>
            <w:tcW w:w="3775" w:type="dxa"/>
            <w:shd w:val="clear" w:color="auto" w:fill="EEF8F8" w:themeFill="accent5"/>
            <w:vAlign w:val="center"/>
          </w:tcPr>
          <w:p w14:paraId="4B9F8C3F" w14:textId="6A8E9DDD" w:rsidR="00FB73F1" w:rsidRPr="00FB73F1" w:rsidRDefault="00FB73F1" w:rsidP="00FB73F1">
            <w:pPr>
              <w:pStyle w:val="GrayBodyTextStyle"/>
              <w:rPr>
                <w:b/>
                <w:bCs/>
                <w:color w:val="1C3557" w:themeColor="text2"/>
              </w:rPr>
            </w:pPr>
            <w:r w:rsidRPr="00FB73F1">
              <w:rPr>
                <w:b/>
                <w:bCs/>
                <w:color w:val="1C3557" w:themeColor="text2"/>
              </w:rPr>
              <w:t>Member Name</w:t>
            </w:r>
          </w:p>
        </w:tc>
        <w:tc>
          <w:tcPr>
            <w:tcW w:w="3330" w:type="dxa"/>
            <w:shd w:val="clear" w:color="auto" w:fill="EEF8F8" w:themeFill="accent5"/>
            <w:vAlign w:val="center"/>
          </w:tcPr>
          <w:p w14:paraId="56BE4C3A" w14:textId="6D930012" w:rsidR="00FB73F1" w:rsidRPr="00FB73F1" w:rsidRDefault="00FB73F1" w:rsidP="00FB73F1">
            <w:pPr>
              <w:pStyle w:val="GrayBodyTextStyle"/>
              <w:rPr>
                <w:b/>
                <w:bCs/>
                <w:color w:val="1C3557" w:themeColor="text2"/>
              </w:rPr>
            </w:pPr>
            <w:r w:rsidRPr="00FB73F1">
              <w:rPr>
                <w:b/>
                <w:bCs/>
                <w:color w:val="1C3557" w:themeColor="text2"/>
              </w:rPr>
              <w:t>Phone Number</w:t>
            </w:r>
          </w:p>
        </w:tc>
        <w:tc>
          <w:tcPr>
            <w:tcW w:w="2987" w:type="dxa"/>
            <w:shd w:val="clear" w:color="auto" w:fill="EEF8F8" w:themeFill="accent5"/>
            <w:vAlign w:val="center"/>
          </w:tcPr>
          <w:p w14:paraId="42D41D0F" w14:textId="10119716" w:rsidR="00FB73F1" w:rsidRPr="00FB73F1" w:rsidRDefault="00FB73F1" w:rsidP="00FB73F1">
            <w:pPr>
              <w:pStyle w:val="GrayBodyTextStyle"/>
              <w:rPr>
                <w:b/>
                <w:bCs/>
                <w:color w:val="1C3557" w:themeColor="text2"/>
              </w:rPr>
            </w:pPr>
            <w:r w:rsidRPr="00FB73F1">
              <w:rPr>
                <w:b/>
                <w:bCs/>
                <w:color w:val="1C3557" w:themeColor="text2"/>
              </w:rPr>
              <w:t>Email</w:t>
            </w:r>
          </w:p>
        </w:tc>
      </w:tr>
      <w:tr w:rsidR="00FB73F1" w14:paraId="58503BF3" w14:textId="77777777" w:rsidTr="008334EF">
        <w:trPr>
          <w:trHeight w:val="288"/>
        </w:trPr>
        <w:tc>
          <w:tcPr>
            <w:tcW w:w="3775" w:type="dxa"/>
            <w:shd w:val="clear" w:color="auto" w:fill="FFFDFC" w:themeFill="background2"/>
          </w:tcPr>
          <w:p w14:paraId="6448EB04" w14:textId="7FCB3389" w:rsidR="00FB73F1" w:rsidRDefault="00FB73F1" w:rsidP="0093419C">
            <w:pPr>
              <w:pStyle w:val="GrayBodyTextStyle"/>
            </w:pPr>
          </w:p>
        </w:tc>
        <w:tc>
          <w:tcPr>
            <w:tcW w:w="3330" w:type="dxa"/>
            <w:shd w:val="clear" w:color="auto" w:fill="FFFDFC" w:themeFill="background2"/>
          </w:tcPr>
          <w:p w14:paraId="7274A545" w14:textId="77777777" w:rsidR="00FB73F1" w:rsidRDefault="00FB73F1" w:rsidP="0093419C">
            <w:pPr>
              <w:pStyle w:val="GrayBodyTextStyle"/>
            </w:pPr>
          </w:p>
        </w:tc>
        <w:tc>
          <w:tcPr>
            <w:tcW w:w="2987" w:type="dxa"/>
            <w:shd w:val="clear" w:color="auto" w:fill="FFFDFC" w:themeFill="background2"/>
          </w:tcPr>
          <w:p w14:paraId="5C6CE313" w14:textId="5D7F29D4" w:rsidR="00FB73F1" w:rsidRDefault="00FB73F1" w:rsidP="0093419C">
            <w:pPr>
              <w:pStyle w:val="GrayBodyTextStyle"/>
            </w:pPr>
          </w:p>
        </w:tc>
      </w:tr>
      <w:tr w:rsidR="00FB73F1" w14:paraId="21649D96" w14:textId="77777777" w:rsidTr="008334EF">
        <w:trPr>
          <w:trHeight w:val="288"/>
        </w:trPr>
        <w:tc>
          <w:tcPr>
            <w:tcW w:w="3775" w:type="dxa"/>
            <w:shd w:val="clear" w:color="auto" w:fill="FFFDFC" w:themeFill="background2"/>
          </w:tcPr>
          <w:p w14:paraId="1918B046" w14:textId="31851E55" w:rsidR="00FB73F1" w:rsidRDefault="00FB73F1" w:rsidP="0093419C">
            <w:pPr>
              <w:pStyle w:val="GrayBodyTextStyle"/>
            </w:pPr>
          </w:p>
        </w:tc>
        <w:tc>
          <w:tcPr>
            <w:tcW w:w="3330" w:type="dxa"/>
            <w:shd w:val="clear" w:color="auto" w:fill="FFFDFC" w:themeFill="background2"/>
          </w:tcPr>
          <w:p w14:paraId="7EBA3E0E" w14:textId="77777777" w:rsidR="00FB73F1" w:rsidRDefault="00FB73F1" w:rsidP="0093419C">
            <w:pPr>
              <w:pStyle w:val="GrayBodyTextStyle"/>
            </w:pPr>
          </w:p>
        </w:tc>
        <w:tc>
          <w:tcPr>
            <w:tcW w:w="2987" w:type="dxa"/>
            <w:shd w:val="clear" w:color="auto" w:fill="FFFDFC" w:themeFill="background2"/>
          </w:tcPr>
          <w:p w14:paraId="632F1C7C" w14:textId="7FF5408C" w:rsidR="00FB73F1" w:rsidRDefault="00FB73F1" w:rsidP="0093419C">
            <w:pPr>
              <w:pStyle w:val="GrayBodyTextStyle"/>
            </w:pPr>
          </w:p>
        </w:tc>
      </w:tr>
      <w:tr w:rsidR="00FB73F1" w14:paraId="6A7A115A" w14:textId="77777777" w:rsidTr="008334EF">
        <w:trPr>
          <w:trHeight w:val="288"/>
        </w:trPr>
        <w:tc>
          <w:tcPr>
            <w:tcW w:w="3775" w:type="dxa"/>
            <w:shd w:val="clear" w:color="auto" w:fill="FFFDFC" w:themeFill="background2"/>
          </w:tcPr>
          <w:p w14:paraId="5E4E5455" w14:textId="77777777" w:rsidR="00FB73F1" w:rsidRDefault="00FB73F1" w:rsidP="0093419C">
            <w:pPr>
              <w:pStyle w:val="GrayBodyTextStyle"/>
            </w:pPr>
          </w:p>
        </w:tc>
        <w:tc>
          <w:tcPr>
            <w:tcW w:w="3330" w:type="dxa"/>
            <w:shd w:val="clear" w:color="auto" w:fill="FFFDFC" w:themeFill="background2"/>
          </w:tcPr>
          <w:p w14:paraId="7E0638E9" w14:textId="77777777" w:rsidR="00FB73F1" w:rsidRDefault="00FB73F1" w:rsidP="0093419C">
            <w:pPr>
              <w:pStyle w:val="GrayBodyTextStyle"/>
            </w:pPr>
          </w:p>
        </w:tc>
        <w:tc>
          <w:tcPr>
            <w:tcW w:w="2987" w:type="dxa"/>
            <w:shd w:val="clear" w:color="auto" w:fill="FFFDFC" w:themeFill="background2"/>
          </w:tcPr>
          <w:p w14:paraId="4FC24266" w14:textId="77777777" w:rsidR="00FB73F1" w:rsidRDefault="00FB73F1" w:rsidP="0093419C">
            <w:pPr>
              <w:pStyle w:val="GrayBodyTextStyle"/>
            </w:pPr>
          </w:p>
        </w:tc>
      </w:tr>
      <w:tr w:rsidR="00FB73F1" w14:paraId="62B32540" w14:textId="77777777" w:rsidTr="008334EF">
        <w:trPr>
          <w:trHeight w:val="288"/>
        </w:trPr>
        <w:tc>
          <w:tcPr>
            <w:tcW w:w="3775" w:type="dxa"/>
            <w:shd w:val="clear" w:color="auto" w:fill="FFFDFC" w:themeFill="background2"/>
          </w:tcPr>
          <w:p w14:paraId="2B97C626" w14:textId="77777777" w:rsidR="00FB73F1" w:rsidRDefault="00FB73F1" w:rsidP="0093419C">
            <w:pPr>
              <w:pStyle w:val="GrayBodyTextStyle"/>
            </w:pPr>
          </w:p>
        </w:tc>
        <w:tc>
          <w:tcPr>
            <w:tcW w:w="3330" w:type="dxa"/>
            <w:shd w:val="clear" w:color="auto" w:fill="FFFDFC" w:themeFill="background2"/>
          </w:tcPr>
          <w:p w14:paraId="78995C58" w14:textId="77777777" w:rsidR="00FB73F1" w:rsidRDefault="00FB73F1" w:rsidP="0093419C">
            <w:pPr>
              <w:pStyle w:val="GrayBodyTextStyle"/>
            </w:pPr>
          </w:p>
        </w:tc>
        <w:tc>
          <w:tcPr>
            <w:tcW w:w="2987" w:type="dxa"/>
            <w:shd w:val="clear" w:color="auto" w:fill="FFFDFC" w:themeFill="background2"/>
          </w:tcPr>
          <w:p w14:paraId="2E78932E" w14:textId="77777777" w:rsidR="00FB73F1" w:rsidRDefault="00FB73F1" w:rsidP="0093419C">
            <w:pPr>
              <w:pStyle w:val="GrayBodyTextStyle"/>
            </w:pPr>
          </w:p>
        </w:tc>
      </w:tr>
      <w:tr w:rsidR="00FB73F1" w14:paraId="5426DFB3" w14:textId="77777777" w:rsidTr="008334EF">
        <w:trPr>
          <w:trHeight w:val="288"/>
        </w:trPr>
        <w:tc>
          <w:tcPr>
            <w:tcW w:w="3775" w:type="dxa"/>
            <w:shd w:val="clear" w:color="auto" w:fill="FFFDFC" w:themeFill="background2"/>
          </w:tcPr>
          <w:p w14:paraId="535FBDF1" w14:textId="77777777" w:rsidR="00FB73F1" w:rsidRDefault="00FB73F1" w:rsidP="0093419C">
            <w:pPr>
              <w:pStyle w:val="GrayBodyTextStyle"/>
            </w:pPr>
          </w:p>
        </w:tc>
        <w:tc>
          <w:tcPr>
            <w:tcW w:w="3330" w:type="dxa"/>
            <w:shd w:val="clear" w:color="auto" w:fill="FFFDFC" w:themeFill="background2"/>
          </w:tcPr>
          <w:p w14:paraId="1B069AB3" w14:textId="77777777" w:rsidR="00FB73F1" w:rsidRDefault="00FB73F1" w:rsidP="0093419C">
            <w:pPr>
              <w:pStyle w:val="GrayBodyTextStyle"/>
            </w:pPr>
          </w:p>
        </w:tc>
        <w:tc>
          <w:tcPr>
            <w:tcW w:w="2987" w:type="dxa"/>
            <w:shd w:val="clear" w:color="auto" w:fill="FFFDFC" w:themeFill="background2"/>
          </w:tcPr>
          <w:p w14:paraId="676977D4" w14:textId="77777777" w:rsidR="00FB73F1" w:rsidRDefault="00FB73F1" w:rsidP="0093419C">
            <w:pPr>
              <w:pStyle w:val="GrayBodyTextStyle"/>
            </w:pPr>
          </w:p>
        </w:tc>
      </w:tr>
    </w:tbl>
    <w:p w14:paraId="48899A83" w14:textId="6DF33EED" w:rsidR="00FB73F1" w:rsidRDefault="00FB73F1" w:rsidP="00FB73F1">
      <w:pPr>
        <w:pStyle w:val="DarkBlueHeading1"/>
      </w:pPr>
      <w:bookmarkStart w:id="2" w:name="_Toc198193073"/>
      <w:r>
        <w:t>Emergency Phone Numbers</w:t>
      </w:r>
      <w:bookmarkEnd w:id="2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6"/>
        <w:gridCol w:w="4724"/>
      </w:tblGrid>
      <w:tr w:rsidR="0093419C" w:rsidRPr="00FB73F1" w14:paraId="23009612" w14:textId="77777777" w:rsidTr="0093419C">
        <w:trPr>
          <w:trHeight w:val="289"/>
        </w:trPr>
        <w:tc>
          <w:tcPr>
            <w:tcW w:w="5356" w:type="dxa"/>
            <w:shd w:val="clear" w:color="auto" w:fill="EEF8F8" w:themeFill="accent5"/>
            <w:vAlign w:val="center"/>
          </w:tcPr>
          <w:p w14:paraId="6D976558" w14:textId="424AD457" w:rsidR="0093419C" w:rsidRPr="00FB73F1" w:rsidRDefault="0093419C" w:rsidP="0093419C">
            <w:pPr>
              <w:pStyle w:val="GrayBodyTextStyle"/>
              <w:ind w:left="0"/>
              <w:jc w:val="center"/>
              <w:rPr>
                <w:b/>
                <w:bCs/>
                <w:color w:val="1C3557" w:themeColor="text2"/>
              </w:rPr>
            </w:pPr>
            <w:r>
              <w:rPr>
                <w:b/>
                <w:bCs/>
                <w:color w:val="1C3557" w:themeColor="text2"/>
              </w:rPr>
              <w:t>Contact</w:t>
            </w:r>
          </w:p>
        </w:tc>
        <w:tc>
          <w:tcPr>
            <w:tcW w:w="4724" w:type="dxa"/>
            <w:shd w:val="clear" w:color="auto" w:fill="EEF8F8" w:themeFill="accent5"/>
            <w:vAlign w:val="center"/>
          </w:tcPr>
          <w:p w14:paraId="6417D7BA" w14:textId="77777777" w:rsidR="0093419C" w:rsidRPr="00FB73F1" w:rsidRDefault="0093419C" w:rsidP="0093419C">
            <w:pPr>
              <w:pStyle w:val="GrayBodyTextStyle"/>
              <w:ind w:left="0"/>
              <w:jc w:val="center"/>
              <w:rPr>
                <w:b/>
                <w:bCs/>
                <w:color w:val="1C3557" w:themeColor="text2"/>
              </w:rPr>
            </w:pPr>
            <w:r w:rsidRPr="00FB73F1">
              <w:rPr>
                <w:b/>
                <w:bCs/>
                <w:color w:val="1C3557" w:themeColor="text2"/>
              </w:rPr>
              <w:t>Phone Number</w:t>
            </w:r>
          </w:p>
        </w:tc>
      </w:tr>
      <w:tr w:rsidR="0093419C" w14:paraId="5798716B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6889F1CD" w14:textId="0FFBBA64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 xml:space="preserve">EMS Emergency </w:t>
            </w:r>
          </w:p>
        </w:tc>
        <w:tc>
          <w:tcPr>
            <w:tcW w:w="4724" w:type="dxa"/>
            <w:shd w:val="clear" w:color="auto" w:fill="FFFDFC" w:themeFill="background2"/>
          </w:tcPr>
          <w:p w14:paraId="0F0E3E56" w14:textId="77777777" w:rsidR="0093419C" w:rsidRDefault="0093419C" w:rsidP="0093419C">
            <w:pPr>
              <w:pStyle w:val="GrayBodyTextStyle"/>
            </w:pPr>
          </w:p>
        </w:tc>
      </w:tr>
      <w:tr w:rsidR="0093419C" w14:paraId="2DC3D701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0E440C1C" w14:textId="472A42ED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EMS Non-Emergency</w:t>
            </w:r>
          </w:p>
        </w:tc>
        <w:tc>
          <w:tcPr>
            <w:tcW w:w="4724" w:type="dxa"/>
            <w:shd w:val="clear" w:color="auto" w:fill="FFFDFC" w:themeFill="background2"/>
          </w:tcPr>
          <w:p w14:paraId="639159C6" w14:textId="77777777" w:rsidR="0093419C" w:rsidRDefault="0093419C" w:rsidP="0093419C">
            <w:pPr>
              <w:pStyle w:val="GrayBodyTextStyle"/>
            </w:pPr>
          </w:p>
        </w:tc>
      </w:tr>
      <w:tr w:rsidR="0093419C" w14:paraId="1DB10332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4D1C1522" w14:textId="3B566B92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Fire Emergency</w:t>
            </w:r>
          </w:p>
        </w:tc>
        <w:tc>
          <w:tcPr>
            <w:tcW w:w="4724" w:type="dxa"/>
            <w:shd w:val="clear" w:color="auto" w:fill="FFFDFC" w:themeFill="background2"/>
          </w:tcPr>
          <w:p w14:paraId="4963960A" w14:textId="77777777" w:rsidR="0093419C" w:rsidRDefault="0093419C" w:rsidP="0093419C">
            <w:pPr>
              <w:pStyle w:val="GrayBodyTextStyle"/>
            </w:pPr>
          </w:p>
        </w:tc>
      </w:tr>
      <w:tr w:rsidR="0093419C" w14:paraId="07ADBDE7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2AD44B44" w14:textId="7D6981F9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Fire Non-Emergency</w:t>
            </w:r>
          </w:p>
        </w:tc>
        <w:tc>
          <w:tcPr>
            <w:tcW w:w="4724" w:type="dxa"/>
            <w:shd w:val="clear" w:color="auto" w:fill="FFFDFC" w:themeFill="background2"/>
          </w:tcPr>
          <w:p w14:paraId="2D5828BA" w14:textId="77777777" w:rsidR="0093419C" w:rsidRDefault="0093419C" w:rsidP="0093419C">
            <w:pPr>
              <w:pStyle w:val="GrayBodyTextStyle"/>
            </w:pPr>
          </w:p>
        </w:tc>
      </w:tr>
      <w:tr w:rsidR="0093419C" w14:paraId="38E9632B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2F5B0A81" w14:textId="53AC27AA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Local Emergency Operations Center</w:t>
            </w:r>
          </w:p>
        </w:tc>
        <w:tc>
          <w:tcPr>
            <w:tcW w:w="4724" w:type="dxa"/>
            <w:shd w:val="clear" w:color="auto" w:fill="FFFDFC" w:themeFill="background2"/>
          </w:tcPr>
          <w:p w14:paraId="52AECA8F" w14:textId="77777777" w:rsidR="0093419C" w:rsidRDefault="0093419C" w:rsidP="0093419C">
            <w:pPr>
              <w:pStyle w:val="GrayBodyTextStyle"/>
            </w:pPr>
          </w:p>
        </w:tc>
      </w:tr>
      <w:tr w:rsidR="0093419C" w14:paraId="758E6BF6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6DCCC4DE" w14:textId="0E7A887E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Office of Emergency Management (regional)</w:t>
            </w:r>
          </w:p>
        </w:tc>
        <w:tc>
          <w:tcPr>
            <w:tcW w:w="4724" w:type="dxa"/>
            <w:shd w:val="clear" w:color="auto" w:fill="FFFDFC" w:themeFill="background2"/>
          </w:tcPr>
          <w:p w14:paraId="63A96B83" w14:textId="77777777" w:rsidR="0093419C" w:rsidRDefault="0093419C" w:rsidP="0093419C">
            <w:pPr>
              <w:pStyle w:val="GrayBodyTextStyle"/>
            </w:pPr>
          </w:p>
        </w:tc>
      </w:tr>
      <w:tr w:rsidR="0093419C" w14:paraId="0D063F46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73D0A15E" w14:textId="0DD2F430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Office of Emergency Management (state)</w:t>
            </w:r>
          </w:p>
        </w:tc>
        <w:tc>
          <w:tcPr>
            <w:tcW w:w="4724" w:type="dxa"/>
            <w:shd w:val="clear" w:color="auto" w:fill="FFFDFC" w:themeFill="background2"/>
          </w:tcPr>
          <w:p w14:paraId="25CB8DA8" w14:textId="77777777" w:rsidR="0093419C" w:rsidRDefault="0093419C" w:rsidP="0093419C">
            <w:pPr>
              <w:pStyle w:val="GrayBodyTextStyle"/>
            </w:pPr>
          </w:p>
        </w:tc>
      </w:tr>
      <w:tr w:rsidR="0093419C" w14:paraId="779D3155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43B620B8" w14:textId="70EE8191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Red Cross</w:t>
            </w:r>
          </w:p>
        </w:tc>
        <w:tc>
          <w:tcPr>
            <w:tcW w:w="4724" w:type="dxa"/>
            <w:shd w:val="clear" w:color="auto" w:fill="FFFDFC" w:themeFill="background2"/>
          </w:tcPr>
          <w:p w14:paraId="3D1206D7" w14:textId="77777777" w:rsidR="0093419C" w:rsidRDefault="0093419C" w:rsidP="0093419C">
            <w:pPr>
              <w:pStyle w:val="GrayBodyTextStyle"/>
            </w:pPr>
          </w:p>
        </w:tc>
      </w:tr>
      <w:tr w:rsidR="0093419C" w14:paraId="0F8C53A9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647A71CD" w14:textId="08ED975B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Sheriff/Police/State Emergency</w:t>
            </w:r>
          </w:p>
        </w:tc>
        <w:tc>
          <w:tcPr>
            <w:tcW w:w="4724" w:type="dxa"/>
            <w:shd w:val="clear" w:color="auto" w:fill="FFFDFC" w:themeFill="background2"/>
          </w:tcPr>
          <w:p w14:paraId="486CC347" w14:textId="77777777" w:rsidR="0093419C" w:rsidRDefault="0093419C" w:rsidP="0093419C">
            <w:pPr>
              <w:pStyle w:val="GrayBodyTextStyle"/>
            </w:pPr>
          </w:p>
        </w:tc>
      </w:tr>
      <w:tr w:rsidR="0093419C" w14:paraId="74AF6020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15723E35" w14:textId="1DD44551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Sheriff/Police/State Non-Emergency</w:t>
            </w:r>
          </w:p>
        </w:tc>
        <w:tc>
          <w:tcPr>
            <w:tcW w:w="4724" w:type="dxa"/>
            <w:shd w:val="clear" w:color="auto" w:fill="FFFDFC" w:themeFill="background2"/>
          </w:tcPr>
          <w:p w14:paraId="5AC9397D" w14:textId="77777777" w:rsidR="0093419C" w:rsidRDefault="0093419C" w:rsidP="0093419C">
            <w:pPr>
              <w:pStyle w:val="GrayBodyTextStyle"/>
            </w:pPr>
          </w:p>
        </w:tc>
      </w:tr>
      <w:tr w:rsidR="0093419C" w14:paraId="70E7A357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056CE9CE" w14:textId="35954436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Poison Control</w:t>
            </w:r>
          </w:p>
        </w:tc>
        <w:tc>
          <w:tcPr>
            <w:tcW w:w="4724" w:type="dxa"/>
            <w:shd w:val="clear" w:color="auto" w:fill="FFFDFC" w:themeFill="background2"/>
          </w:tcPr>
          <w:p w14:paraId="3E52287A" w14:textId="77777777" w:rsidR="0093419C" w:rsidRDefault="0093419C" w:rsidP="0093419C">
            <w:pPr>
              <w:pStyle w:val="GrayBodyTextStyle"/>
            </w:pPr>
          </w:p>
        </w:tc>
      </w:tr>
      <w:tr w:rsidR="0093419C" w14:paraId="518F0957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  <w:vAlign w:val="bottom"/>
          </w:tcPr>
          <w:p w14:paraId="7EF8AEAB" w14:textId="44D5C993" w:rsidR="0093419C" w:rsidRDefault="0093419C" w:rsidP="0093419C">
            <w:pPr>
              <w:pStyle w:val="GrayBodyTextStyle"/>
              <w:ind w:left="0"/>
              <w:jc w:val="left"/>
            </w:pPr>
            <w:r w:rsidRPr="00E800A9">
              <w:t>Security Desk</w:t>
            </w:r>
          </w:p>
        </w:tc>
        <w:tc>
          <w:tcPr>
            <w:tcW w:w="4724" w:type="dxa"/>
            <w:shd w:val="clear" w:color="auto" w:fill="FFFDFC" w:themeFill="background2"/>
          </w:tcPr>
          <w:p w14:paraId="2551E370" w14:textId="77777777" w:rsidR="0093419C" w:rsidRDefault="0093419C" w:rsidP="0093419C">
            <w:pPr>
              <w:pStyle w:val="GrayBodyTextStyle"/>
            </w:pPr>
          </w:p>
        </w:tc>
      </w:tr>
    </w:tbl>
    <w:p w14:paraId="067FBD8C" w14:textId="033A8B2F" w:rsidR="0093419C" w:rsidRDefault="0093419C" w:rsidP="00FB73F1">
      <w:pPr>
        <w:pStyle w:val="GrayBodyTextStyle"/>
      </w:pPr>
    </w:p>
    <w:p w14:paraId="77FA2F03" w14:textId="77777777" w:rsidR="0093419C" w:rsidRDefault="0093419C">
      <w:pPr>
        <w:rPr>
          <w:rFonts w:ascii="Arial" w:eastAsia="Arial" w:hAnsi="Arial" w:cs="Arial"/>
          <w:color w:val="5E5E5E"/>
          <w:kern w:val="0"/>
          <w14:ligatures w14:val="none"/>
        </w:rPr>
      </w:pPr>
      <w:r>
        <w:br w:type="page"/>
      </w:r>
    </w:p>
    <w:p w14:paraId="0B5CD3EB" w14:textId="12546523" w:rsidR="00FB73F1" w:rsidRDefault="0093419C" w:rsidP="0093419C">
      <w:pPr>
        <w:pStyle w:val="DarkBlueHeading1"/>
      </w:pPr>
      <w:bookmarkStart w:id="3" w:name="_Toc198193074"/>
      <w:r>
        <w:lastRenderedPageBreak/>
        <w:t>External Response Partners Phone Numbers</w:t>
      </w:r>
      <w:bookmarkEnd w:id="3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6"/>
        <w:gridCol w:w="4724"/>
      </w:tblGrid>
      <w:tr w:rsidR="0093419C" w:rsidRPr="00FB73F1" w14:paraId="6AAEB36E" w14:textId="77777777" w:rsidTr="00EC701B">
        <w:trPr>
          <w:trHeight w:val="289"/>
        </w:trPr>
        <w:tc>
          <w:tcPr>
            <w:tcW w:w="5356" w:type="dxa"/>
            <w:shd w:val="clear" w:color="auto" w:fill="EEF8F8" w:themeFill="accent5"/>
            <w:vAlign w:val="center"/>
          </w:tcPr>
          <w:p w14:paraId="47E6A764" w14:textId="77777777" w:rsidR="0093419C" w:rsidRPr="00FB73F1" w:rsidRDefault="0093419C" w:rsidP="00EC701B">
            <w:pPr>
              <w:pStyle w:val="GrayBodyTextStyle"/>
              <w:ind w:left="0"/>
              <w:jc w:val="center"/>
              <w:rPr>
                <w:b/>
                <w:bCs/>
                <w:color w:val="1C3557" w:themeColor="text2"/>
              </w:rPr>
            </w:pPr>
            <w:r>
              <w:rPr>
                <w:b/>
                <w:bCs/>
                <w:color w:val="1C3557" w:themeColor="text2"/>
              </w:rPr>
              <w:t>Contact</w:t>
            </w:r>
          </w:p>
        </w:tc>
        <w:tc>
          <w:tcPr>
            <w:tcW w:w="4724" w:type="dxa"/>
            <w:shd w:val="clear" w:color="auto" w:fill="EEF8F8" w:themeFill="accent5"/>
            <w:vAlign w:val="center"/>
          </w:tcPr>
          <w:p w14:paraId="76B07613" w14:textId="77777777" w:rsidR="0093419C" w:rsidRPr="00FB73F1" w:rsidRDefault="0093419C" w:rsidP="00EC701B">
            <w:pPr>
              <w:pStyle w:val="GrayBodyTextStyle"/>
              <w:ind w:left="0"/>
              <w:jc w:val="center"/>
              <w:rPr>
                <w:b/>
                <w:bCs/>
                <w:color w:val="1C3557" w:themeColor="text2"/>
              </w:rPr>
            </w:pPr>
            <w:r w:rsidRPr="00FB73F1">
              <w:rPr>
                <w:b/>
                <w:bCs/>
                <w:color w:val="1C3557" w:themeColor="text2"/>
              </w:rPr>
              <w:t>Phone Number</w:t>
            </w:r>
          </w:p>
        </w:tc>
      </w:tr>
      <w:tr w:rsidR="0093419C" w14:paraId="54D660F9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B267EF8" w14:textId="72041E18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Building Inspector</w:t>
            </w:r>
          </w:p>
        </w:tc>
        <w:tc>
          <w:tcPr>
            <w:tcW w:w="4724" w:type="dxa"/>
            <w:shd w:val="clear" w:color="auto" w:fill="FFFDFC" w:themeFill="background2"/>
          </w:tcPr>
          <w:p w14:paraId="1EE1BB2D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32839821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3F531011" w14:textId="58963091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CDC Prevention Hotline</w:t>
            </w:r>
          </w:p>
        </w:tc>
        <w:tc>
          <w:tcPr>
            <w:tcW w:w="4724" w:type="dxa"/>
            <w:shd w:val="clear" w:color="auto" w:fill="FFFDFC" w:themeFill="background2"/>
          </w:tcPr>
          <w:p w14:paraId="709C2D52" w14:textId="4C8C7394" w:rsidR="0093419C" w:rsidRDefault="0093419C" w:rsidP="0093419C">
            <w:pPr>
              <w:pStyle w:val="GrayBodyTextStyle"/>
              <w:ind w:left="0"/>
            </w:pPr>
            <w:r>
              <w:t>770 - 488 - 7100</w:t>
            </w:r>
          </w:p>
        </w:tc>
      </w:tr>
      <w:tr w:rsidR="0093419C" w14:paraId="67C34117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7D6FEED8" w14:textId="588567CE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Coroner/Medical Examiner</w:t>
            </w:r>
          </w:p>
        </w:tc>
        <w:tc>
          <w:tcPr>
            <w:tcW w:w="4724" w:type="dxa"/>
            <w:shd w:val="clear" w:color="auto" w:fill="FFFDFC" w:themeFill="background2"/>
          </w:tcPr>
          <w:p w14:paraId="4A2AD1E6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05B6A2E0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8A4F5B5" w14:textId="2C57356C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Department of Health (State)</w:t>
            </w:r>
          </w:p>
        </w:tc>
        <w:tc>
          <w:tcPr>
            <w:tcW w:w="4724" w:type="dxa"/>
            <w:shd w:val="clear" w:color="auto" w:fill="FFFDFC" w:themeFill="background2"/>
          </w:tcPr>
          <w:p w14:paraId="7B72FF3C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25FA35AC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A932B70" w14:textId="2ECCD600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Department of Health (County)</w:t>
            </w:r>
          </w:p>
        </w:tc>
        <w:tc>
          <w:tcPr>
            <w:tcW w:w="4724" w:type="dxa"/>
            <w:shd w:val="clear" w:color="auto" w:fill="FFFDFC" w:themeFill="background2"/>
          </w:tcPr>
          <w:p w14:paraId="0AF64D25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477F851B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AE9C7ED" w14:textId="76538DA4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Electric Company</w:t>
            </w:r>
          </w:p>
        </w:tc>
        <w:tc>
          <w:tcPr>
            <w:tcW w:w="4724" w:type="dxa"/>
            <w:shd w:val="clear" w:color="auto" w:fill="FFFDFC" w:themeFill="background2"/>
          </w:tcPr>
          <w:p w14:paraId="45A78AAA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1359E991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222457D" w14:textId="54F441BA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Environmental Protection Agency (Federal)</w:t>
            </w:r>
          </w:p>
        </w:tc>
        <w:tc>
          <w:tcPr>
            <w:tcW w:w="4724" w:type="dxa"/>
            <w:shd w:val="clear" w:color="auto" w:fill="FFFDFC" w:themeFill="background2"/>
          </w:tcPr>
          <w:p w14:paraId="77D0765E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F873097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7B621BFD" w14:textId="12302D29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Environmental Protection Agency (State)</w:t>
            </w:r>
          </w:p>
        </w:tc>
        <w:tc>
          <w:tcPr>
            <w:tcW w:w="4724" w:type="dxa"/>
            <w:shd w:val="clear" w:color="auto" w:fill="FFFDFC" w:themeFill="background2"/>
          </w:tcPr>
          <w:p w14:paraId="7DD8C193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62674D5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0600B5E" w14:textId="5BEF1DD3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Fire Marshal</w:t>
            </w:r>
          </w:p>
        </w:tc>
        <w:tc>
          <w:tcPr>
            <w:tcW w:w="4724" w:type="dxa"/>
            <w:shd w:val="clear" w:color="auto" w:fill="FFFDFC" w:themeFill="background2"/>
          </w:tcPr>
          <w:p w14:paraId="7FA0C805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67192960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1C5CF1C3" w14:textId="71576CC0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Gas Company</w:t>
            </w:r>
          </w:p>
        </w:tc>
        <w:tc>
          <w:tcPr>
            <w:tcW w:w="4724" w:type="dxa"/>
            <w:shd w:val="clear" w:color="auto" w:fill="FFFDFC" w:themeFill="background2"/>
          </w:tcPr>
          <w:p w14:paraId="34B38C46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43EC92F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B5540CF" w14:textId="4535EAD7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Hazardous Materials (State)</w:t>
            </w:r>
          </w:p>
        </w:tc>
        <w:tc>
          <w:tcPr>
            <w:tcW w:w="4724" w:type="dxa"/>
            <w:shd w:val="clear" w:color="auto" w:fill="FFFDFC" w:themeFill="background2"/>
          </w:tcPr>
          <w:p w14:paraId="20A4257C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F170598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7B8E054" w14:textId="67B10B20" w:rsidR="0093419C" w:rsidRDefault="0093419C" w:rsidP="0093419C">
            <w:pPr>
              <w:pStyle w:val="GrayBodyTextStyle"/>
              <w:ind w:left="0"/>
              <w:jc w:val="left"/>
            </w:pPr>
            <w:r w:rsidRPr="00D121C4">
              <w:t>Hazardous Materials (County)</w:t>
            </w:r>
          </w:p>
        </w:tc>
        <w:tc>
          <w:tcPr>
            <w:tcW w:w="4724" w:type="dxa"/>
            <w:shd w:val="clear" w:color="auto" w:fill="FFFDFC" w:themeFill="background2"/>
          </w:tcPr>
          <w:p w14:paraId="5A82983B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B0D888A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CC07D59" w14:textId="0E04B720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Highway Department (State)</w:t>
            </w:r>
          </w:p>
        </w:tc>
        <w:tc>
          <w:tcPr>
            <w:tcW w:w="4724" w:type="dxa"/>
            <w:shd w:val="clear" w:color="auto" w:fill="FFFDFC" w:themeFill="background2"/>
          </w:tcPr>
          <w:p w14:paraId="0F95A5FD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1C1F8FF0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77AFE572" w14:textId="65F1FAB3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Highway Department (Local)</w:t>
            </w:r>
          </w:p>
        </w:tc>
        <w:tc>
          <w:tcPr>
            <w:tcW w:w="4724" w:type="dxa"/>
            <w:shd w:val="clear" w:color="auto" w:fill="FFFDFC" w:themeFill="background2"/>
          </w:tcPr>
          <w:p w14:paraId="3202450B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221C9A76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09857B1" w14:textId="0F2B8816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Highway Department (Non-Emergency)</w:t>
            </w:r>
          </w:p>
        </w:tc>
        <w:tc>
          <w:tcPr>
            <w:tcW w:w="4724" w:type="dxa"/>
            <w:shd w:val="clear" w:color="auto" w:fill="FFFDFC" w:themeFill="background2"/>
          </w:tcPr>
          <w:p w14:paraId="6F68CA0F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25B81D6A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3D35EDA1" w14:textId="14106C6B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National Weather Service</w:t>
            </w:r>
          </w:p>
        </w:tc>
        <w:tc>
          <w:tcPr>
            <w:tcW w:w="4724" w:type="dxa"/>
            <w:shd w:val="clear" w:color="auto" w:fill="FFFDFC" w:themeFill="background2"/>
          </w:tcPr>
          <w:p w14:paraId="58EA0B16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A450EB7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1C2A236" w14:textId="551BEFBB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Poison Control Center</w:t>
            </w:r>
          </w:p>
        </w:tc>
        <w:tc>
          <w:tcPr>
            <w:tcW w:w="4724" w:type="dxa"/>
            <w:shd w:val="clear" w:color="auto" w:fill="FFFDFC" w:themeFill="background2"/>
          </w:tcPr>
          <w:p w14:paraId="22D5AC70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441B12F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86957C2" w14:textId="2BC8AEE1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Sewer Department</w:t>
            </w:r>
          </w:p>
        </w:tc>
        <w:tc>
          <w:tcPr>
            <w:tcW w:w="4724" w:type="dxa"/>
            <w:shd w:val="clear" w:color="auto" w:fill="FFFDFC" w:themeFill="background2"/>
          </w:tcPr>
          <w:p w14:paraId="4C585856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27EC7CA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3ECA2E2" w14:textId="4CE9AE53" w:rsidR="0093419C" w:rsidRPr="00E800A9" w:rsidRDefault="0093419C" w:rsidP="0093419C">
            <w:pPr>
              <w:pStyle w:val="GrayBodyTextStyle"/>
              <w:ind w:left="0"/>
              <w:jc w:val="left"/>
            </w:pPr>
            <w:r w:rsidRPr="00D121C4">
              <w:t>Telephone Company (Business)</w:t>
            </w:r>
          </w:p>
        </w:tc>
        <w:tc>
          <w:tcPr>
            <w:tcW w:w="4724" w:type="dxa"/>
            <w:shd w:val="clear" w:color="auto" w:fill="FFFDFC" w:themeFill="background2"/>
          </w:tcPr>
          <w:p w14:paraId="68319DC7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688CD9A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2DC090B1" w14:textId="514584E2" w:rsidR="0093419C" w:rsidRPr="00D121C4" w:rsidRDefault="0093419C" w:rsidP="0093419C">
            <w:pPr>
              <w:pStyle w:val="GrayBodyTextStyle"/>
              <w:ind w:left="0"/>
              <w:jc w:val="left"/>
            </w:pPr>
            <w:r w:rsidRPr="00672EDC">
              <w:t>Telephone Company (Repair)</w:t>
            </w:r>
          </w:p>
        </w:tc>
        <w:tc>
          <w:tcPr>
            <w:tcW w:w="4724" w:type="dxa"/>
            <w:shd w:val="clear" w:color="auto" w:fill="FFFDFC" w:themeFill="background2"/>
          </w:tcPr>
          <w:p w14:paraId="4F7BAC2B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358B16CF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4418DCAE" w14:textId="7307A44C" w:rsidR="0093419C" w:rsidRPr="00D121C4" w:rsidRDefault="0093419C" w:rsidP="0093419C">
            <w:pPr>
              <w:pStyle w:val="GrayBodyTextStyle"/>
              <w:ind w:left="0"/>
              <w:jc w:val="left"/>
            </w:pPr>
            <w:r w:rsidRPr="00672EDC">
              <w:t>U.S. Coast Guard</w:t>
            </w:r>
          </w:p>
        </w:tc>
        <w:tc>
          <w:tcPr>
            <w:tcW w:w="4724" w:type="dxa"/>
            <w:shd w:val="clear" w:color="auto" w:fill="FFFDFC" w:themeFill="background2"/>
          </w:tcPr>
          <w:p w14:paraId="08D6DA8D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D822C22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5FAFEF4B" w14:textId="0736DB6B" w:rsidR="0093419C" w:rsidRPr="00D121C4" w:rsidRDefault="0093419C" w:rsidP="0093419C">
            <w:pPr>
              <w:pStyle w:val="GrayBodyTextStyle"/>
              <w:ind w:left="0"/>
              <w:jc w:val="left"/>
            </w:pPr>
            <w:r w:rsidRPr="00672EDC">
              <w:t>Veterinarian (Emergency)</w:t>
            </w:r>
          </w:p>
        </w:tc>
        <w:tc>
          <w:tcPr>
            <w:tcW w:w="4724" w:type="dxa"/>
            <w:shd w:val="clear" w:color="auto" w:fill="FFFDFC" w:themeFill="background2"/>
          </w:tcPr>
          <w:p w14:paraId="7B7BF565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56A3E414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26F1CA20" w14:textId="5E8C493F" w:rsidR="0093419C" w:rsidRPr="00D121C4" w:rsidRDefault="0093419C" w:rsidP="0093419C">
            <w:pPr>
              <w:pStyle w:val="GrayBodyTextStyle"/>
              <w:ind w:left="0"/>
              <w:jc w:val="left"/>
            </w:pPr>
            <w:r w:rsidRPr="00672EDC">
              <w:t>Water Department</w:t>
            </w:r>
          </w:p>
        </w:tc>
        <w:tc>
          <w:tcPr>
            <w:tcW w:w="4724" w:type="dxa"/>
            <w:shd w:val="clear" w:color="auto" w:fill="FFFDFC" w:themeFill="background2"/>
          </w:tcPr>
          <w:p w14:paraId="24E3EA65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D57177E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50407E01" w14:textId="46E2EAA0" w:rsidR="0093419C" w:rsidRPr="00D121C4" w:rsidRDefault="0093419C" w:rsidP="0093419C">
            <w:pPr>
              <w:pStyle w:val="GrayBodyTextStyle"/>
              <w:ind w:left="0"/>
              <w:jc w:val="left"/>
            </w:pPr>
            <w:r w:rsidRPr="00672EDC">
              <w:t>Local FBI Department</w:t>
            </w:r>
          </w:p>
        </w:tc>
        <w:tc>
          <w:tcPr>
            <w:tcW w:w="4724" w:type="dxa"/>
            <w:shd w:val="clear" w:color="auto" w:fill="FFFDFC" w:themeFill="background2"/>
          </w:tcPr>
          <w:p w14:paraId="552EBEB5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6B1D6CF2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26FF72ED" w14:textId="77777777" w:rsidR="0093419C" w:rsidRPr="00672EDC" w:rsidRDefault="0093419C" w:rsidP="0093419C">
            <w:pPr>
              <w:pStyle w:val="GrayBodyTextStyle"/>
              <w:ind w:left="0"/>
              <w:jc w:val="left"/>
            </w:pPr>
          </w:p>
        </w:tc>
        <w:tc>
          <w:tcPr>
            <w:tcW w:w="4724" w:type="dxa"/>
            <w:shd w:val="clear" w:color="auto" w:fill="FFFDFC" w:themeFill="background2"/>
          </w:tcPr>
          <w:p w14:paraId="30E8B967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4062339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053DB2BA" w14:textId="77777777" w:rsidR="0093419C" w:rsidRPr="00672EDC" w:rsidRDefault="0093419C" w:rsidP="0093419C">
            <w:pPr>
              <w:pStyle w:val="GrayBodyTextStyle"/>
              <w:ind w:left="0"/>
              <w:jc w:val="left"/>
            </w:pPr>
          </w:p>
        </w:tc>
        <w:tc>
          <w:tcPr>
            <w:tcW w:w="4724" w:type="dxa"/>
            <w:shd w:val="clear" w:color="auto" w:fill="FFFDFC" w:themeFill="background2"/>
          </w:tcPr>
          <w:p w14:paraId="2AFE2CB7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6C5A454A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22A2E90D" w14:textId="77777777" w:rsidR="0093419C" w:rsidRPr="00672EDC" w:rsidRDefault="0093419C" w:rsidP="0093419C">
            <w:pPr>
              <w:pStyle w:val="GrayBodyTextStyle"/>
              <w:ind w:left="0"/>
              <w:jc w:val="left"/>
            </w:pPr>
          </w:p>
        </w:tc>
        <w:tc>
          <w:tcPr>
            <w:tcW w:w="4724" w:type="dxa"/>
            <w:shd w:val="clear" w:color="auto" w:fill="FFFDFC" w:themeFill="background2"/>
          </w:tcPr>
          <w:p w14:paraId="5ED3546A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728BAFFF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75157918" w14:textId="77777777" w:rsidR="0093419C" w:rsidRPr="00672EDC" w:rsidRDefault="0093419C" w:rsidP="0093419C">
            <w:pPr>
              <w:pStyle w:val="GrayBodyTextStyle"/>
              <w:ind w:left="0"/>
              <w:jc w:val="left"/>
            </w:pPr>
          </w:p>
        </w:tc>
        <w:tc>
          <w:tcPr>
            <w:tcW w:w="4724" w:type="dxa"/>
            <w:shd w:val="clear" w:color="auto" w:fill="FFFDFC" w:themeFill="background2"/>
          </w:tcPr>
          <w:p w14:paraId="53D37711" w14:textId="77777777" w:rsidR="0093419C" w:rsidRDefault="0093419C" w:rsidP="0093419C">
            <w:pPr>
              <w:pStyle w:val="GrayBodyTextStyle"/>
              <w:ind w:left="0"/>
            </w:pPr>
          </w:p>
        </w:tc>
      </w:tr>
      <w:tr w:rsidR="0093419C" w14:paraId="0315CE70" w14:textId="77777777" w:rsidTr="008334EF">
        <w:trPr>
          <w:trHeight w:val="288"/>
        </w:trPr>
        <w:tc>
          <w:tcPr>
            <w:tcW w:w="5356" w:type="dxa"/>
            <w:shd w:val="clear" w:color="auto" w:fill="FFFDFC" w:themeFill="background2"/>
          </w:tcPr>
          <w:p w14:paraId="17776E17" w14:textId="77777777" w:rsidR="0093419C" w:rsidRPr="00672EDC" w:rsidRDefault="0093419C" w:rsidP="0093419C">
            <w:pPr>
              <w:pStyle w:val="GrayBodyTextStyle"/>
              <w:ind w:left="0"/>
              <w:jc w:val="left"/>
            </w:pPr>
          </w:p>
        </w:tc>
        <w:tc>
          <w:tcPr>
            <w:tcW w:w="4724" w:type="dxa"/>
            <w:shd w:val="clear" w:color="auto" w:fill="FFFDFC" w:themeFill="background2"/>
          </w:tcPr>
          <w:p w14:paraId="5BC72CFD" w14:textId="77777777" w:rsidR="0093419C" w:rsidRDefault="0093419C" w:rsidP="0093419C">
            <w:pPr>
              <w:pStyle w:val="GrayBodyTextStyle"/>
              <w:ind w:left="0"/>
            </w:pPr>
          </w:p>
        </w:tc>
      </w:tr>
    </w:tbl>
    <w:p w14:paraId="776DBC88" w14:textId="23A2039A" w:rsidR="0093419C" w:rsidRDefault="0093419C" w:rsidP="00FB73F1">
      <w:pPr>
        <w:pStyle w:val="GrayBodyTextStyle"/>
      </w:pPr>
    </w:p>
    <w:p w14:paraId="1970EE15" w14:textId="77777777" w:rsidR="0093419C" w:rsidRDefault="0093419C">
      <w:pPr>
        <w:rPr>
          <w:rFonts w:ascii="Arial" w:eastAsia="Arial" w:hAnsi="Arial" w:cs="Arial"/>
          <w:color w:val="5E5E5E"/>
          <w:kern w:val="0"/>
          <w14:ligatures w14:val="none"/>
        </w:rPr>
      </w:pPr>
      <w:r>
        <w:br w:type="page"/>
      </w:r>
    </w:p>
    <w:p w14:paraId="4368B985" w14:textId="16BBCAB7" w:rsidR="0093419C" w:rsidRDefault="0093419C" w:rsidP="0093419C">
      <w:pPr>
        <w:pStyle w:val="DarkBlueHeading1"/>
      </w:pPr>
      <w:bookmarkStart w:id="4" w:name="_Toc198193075"/>
      <w:r>
        <w:lastRenderedPageBreak/>
        <w:t>Emergency Contractor / Vendor Phone Numbers</w:t>
      </w:r>
      <w:bookmarkEnd w:id="4"/>
    </w:p>
    <w:tbl>
      <w:tblPr>
        <w:tblStyle w:val="TableGrid"/>
        <w:tblW w:w="10092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785"/>
        <w:gridCol w:w="3712"/>
        <w:gridCol w:w="3595"/>
      </w:tblGrid>
      <w:tr w:rsidR="0093419C" w:rsidRPr="00FB73F1" w14:paraId="1A412AEF" w14:textId="6410A127" w:rsidTr="00ED38D4">
        <w:trPr>
          <w:trHeight w:val="289"/>
        </w:trPr>
        <w:tc>
          <w:tcPr>
            <w:tcW w:w="2785" w:type="dxa"/>
            <w:shd w:val="clear" w:color="auto" w:fill="EEF8F8" w:themeFill="accent5"/>
            <w:vAlign w:val="center"/>
          </w:tcPr>
          <w:p w14:paraId="1A13BD0A" w14:textId="7203E504" w:rsidR="0093419C" w:rsidRPr="00FB73F1" w:rsidRDefault="0093419C" w:rsidP="00EC701B">
            <w:pPr>
              <w:pStyle w:val="GrayBodyTextStyle"/>
              <w:ind w:left="0"/>
              <w:jc w:val="center"/>
              <w:rPr>
                <w:b/>
                <w:bCs/>
                <w:color w:val="1C3557" w:themeColor="text2"/>
              </w:rPr>
            </w:pPr>
            <w:r>
              <w:rPr>
                <w:b/>
                <w:bCs/>
                <w:color w:val="1C3557" w:themeColor="text2"/>
              </w:rPr>
              <w:t>Service or Product Provided</w:t>
            </w:r>
          </w:p>
        </w:tc>
        <w:tc>
          <w:tcPr>
            <w:tcW w:w="3712" w:type="dxa"/>
            <w:shd w:val="clear" w:color="auto" w:fill="EEF8F8" w:themeFill="accent5"/>
            <w:vAlign w:val="center"/>
          </w:tcPr>
          <w:p w14:paraId="0247DEF6" w14:textId="77777777" w:rsidR="0093419C" w:rsidRPr="00FB73F1" w:rsidRDefault="0093419C" w:rsidP="00EC701B">
            <w:pPr>
              <w:pStyle w:val="GrayBodyTextStyle"/>
              <w:ind w:left="0"/>
              <w:jc w:val="center"/>
              <w:rPr>
                <w:b/>
                <w:bCs/>
                <w:color w:val="1C3557" w:themeColor="text2"/>
              </w:rPr>
            </w:pPr>
            <w:r w:rsidRPr="00FB73F1">
              <w:rPr>
                <w:b/>
                <w:bCs/>
                <w:color w:val="1C3557" w:themeColor="text2"/>
              </w:rPr>
              <w:t>Phone Number</w:t>
            </w:r>
          </w:p>
        </w:tc>
        <w:tc>
          <w:tcPr>
            <w:tcW w:w="3595" w:type="dxa"/>
            <w:shd w:val="clear" w:color="auto" w:fill="EEF8F8" w:themeFill="accent5"/>
            <w:vAlign w:val="center"/>
          </w:tcPr>
          <w:p w14:paraId="6D03384C" w14:textId="4220A422" w:rsidR="0093419C" w:rsidRPr="00ED38D4" w:rsidRDefault="00ED38D4" w:rsidP="00ED38D4">
            <w:pPr>
              <w:pStyle w:val="GrayBodyTextStyle"/>
              <w:ind w:left="0"/>
              <w:jc w:val="center"/>
            </w:pPr>
            <w:r w:rsidRPr="00ED38D4">
              <w:rPr>
                <w:b/>
                <w:bCs/>
                <w:color w:val="1C3557" w:themeColor="text2"/>
              </w:rPr>
              <w:t>Address</w:t>
            </w:r>
          </w:p>
        </w:tc>
      </w:tr>
      <w:tr w:rsidR="0093419C" w14:paraId="1760B5E1" w14:textId="2F93A15D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5118C2B4" w14:textId="662CC51E" w:rsidR="0093419C" w:rsidRDefault="0093419C" w:rsidP="00ED38D4">
            <w:pPr>
              <w:pStyle w:val="GrayBodyTextStyle"/>
              <w:ind w:left="0"/>
              <w:jc w:val="center"/>
            </w:pPr>
            <w:r w:rsidRPr="00E80D13">
              <w:t>Boiler Repair</w:t>
            </w:r>
          </w:p>
        </w:tc>
        <w:tc>
          <w:tcPr>
            <w:tcW w:w="3712" w:type="dxa"/>
            <w:shd w:val="clear" w:color="auto" w:fill="FFFDFC" w:themeFill="background2"/>
          </w:tcPr>
          <w:p w14:paraId="3DF266DB" w14:textId="5E92FBCB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4DA23A09" w14:textId="77777777" w:rsidR="0093419C" w:rsidRPr="00ED38D4" w:rsidRDefault="0093419C" w:rsidP="00ED38D4">
            <w:pPr>
              <w:pStyle w:val="GrayBodyTextStyle"/>
            </w:pPr>
          </w:p>
        </w:tc>
      </w:tr>
      <w:tr w:rsidR="0093419C" w14:paraId="57F7D136" w14:textId="63994F86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742E35CD" w14:textId="47D28A2A" w:rsidR="0093419C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2BD2FB1A" w14:textId="730B4AEA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0B8CA2DF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12AF5C5B" w14:textId="2D50FAA9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5921EA5E" w14:textId="7DDAECFF" w:rsidR="0093419C" w:rsidRDefault="0093419C" w:rsidP="00ED38D4">
            <w:pPr>
              <w:pStyle w:val="GrayBodyTextStyle"/>
              <w:ind w:left="0"/>
              <w:jc w:val="center"/>
            </w:pPr>
            <w:r w:rsidRPr="00E80D13">
              <w:t>Building Contractor</w:t>
            </w:r>
          </w:p>
        </w:tc>
        <w:tc>
          <w:tcPr>
            <w:tcW w:w="3712" w:type="dxa"/>
            <w:shd w:val="clear" w:color="auto" w:fill="FFFDFC" w:themeFill="background2"/>
          </w:tcPr>
          <w:p w14:paraId="05290B9E" w14:textId="52C3014D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16AD0156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211E6199" w14:textId="0618EEDA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6C76CC1F" w14:textId="1E15BAD2" w:rsidR="0093419C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2481C2E4" w14:textId="42ACC795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058FD3ED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3A02BE44" w14:textId="79C1DD72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2592E9F9" w14:textId="0ED36F72" w:rsidR="0093419C" w:rsidRDefault="0093419C" w:rsidP="00ED38D4">
            <w:pPr>
              <w:pStyle w:val="GrayBodyTextStyle"/>
              <w:ind w:left="0"/>
              <w:jc w:val="center"/>
            </w:pPr>
            <w:r w:rsidRPr="00E80D13">
              <w:t>Call-Light System Repair</w:t>
            </w:r>
          </w:p>
        </w:tc>
        <w:tc>
          <w:tcPr>
            <w:tcW w:w="3712" w:type="dxa"/>
            <w:shd w:val="clear" w:color="auto" w:fill="FFFDFC" w:themeFill="background2"/>
          </w:tcPr>
          <w:p w14:paraId="1026C290" w14:textId="60671AFD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1D596104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361C1B04" w14:textId="08EBA103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164A1A23" w14:textId="6E834D0D" w:rsidR="0093419C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33D9659E" w14:textId="3E2FD034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528C994D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20AECDCA" w14:textId="76E1F510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6F454044" w14:textId="4FB39748" w:rsidR="0093419C" w:rsidRDefault="0093419C" w:rsidP="00ED38D4">
            <w:pPr>
              <w:pStyle w:val="GrayBodyTextStyle"/>
              <w:ind w:left="0"/>
              <w:jc w:val="center"/>
            </w:pPr>
            <w:r w:rsidRPr="00E80D13">
              <w:t>Electrical Contractor</w:t>
            </w:r>
          </w:p>
        </w:tc>
        <w:tc>
          <w:tcPr>
            <w:tcW w:w="3712" w:type="dxa"/>
            <w:shd w:val="clear" w:color="auto" w:fill="FFFDFC" w:themeFill="background2"/>
          </w:tcPr>
          <w:p w14:paraId="4EBF6C69" w14:textId="37BF7E19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55835BB3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37A6AA3E" w14:textId="2B61C9A8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6D198975" w14:textId="48554FDC" w:rsidR="0093419C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07BB4DDC" w14:textId="0BE58F67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6181ED86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66309168" w14:textId="5082100F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0FDDE4A4" w14:textId="27997D75" w:rsidR="0093419C" w:rsidRDefault="0093419C" w:rsidP="00ED38D4">
            <w:pPr>
              <w:pStyle w:val="GrayBodyTextStyle"/>
              <w:ind w:left="0"/>
              <w:jc w:val="center"/>
            </w:pPr>
            <w:r w:rsidRPr="00E80D13">
              <w:t>Elevator Company</w:t>
            </w:r>
          </w:p>
        </w:tc>
        <w:tc>
          <w:tcPr>
            <w:tcW w:w="3712" w:type="dxa"/>
            <w:shd w:val="clear" w:color="auto" w:fill="FFFDFC" w:themeFill="background2"/>
          </w:tcPr>
          <w:p w14:paraId="4E99326E" w14:textId="466EA834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28AEFC3F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31FC8241" w14:textId="5C0FCCD5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70472EC0" w14:textId="1E37A8CC" w:rsidR="0093419C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75D97222" w14:textId="58536A6E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65320050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3A39E174" w14:textId="4A42DD58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3F1DD3DA" w14:textId="334CD367" w:rsidR="0093419C" w:rsidRDefault="0093419C" w:rsidP="00ED38D4">
            <w:pPr>
              <w:pStyle w:val="GrayBodyTextStyle"/>
              <w:ind w:left="0"/>
              <w:jc w:val="center"/>
            </w:pPr>
            <w:r w:rsidRPr="00E80D13">
              <w:t>Environmental Waste (Hazardous)</w:t>
            </w:r>
          </w:p>
        </w:tc>
        <w:tc>
          <w:tcPr>
            <w:tcW w:w="3712" w:type="dxa"/>
            <w:shd w:val="clear" w:color="auto" w:fill="FFFDFC" w:themeFill="background2"/>
          </w:tcPr>
          <w:p w14:paraId="76551CAC" w14:textId="14D18D99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02326279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7DAED44A" w14:textId="61F865D7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598AF96E" w14:textId="4631E539" w:rsidR="0093419C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438FC614" w14:textId="03338FDB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1167D78E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79E21A8D" w14:textId="57C52306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371311B8" w14:textId="62517C3A" w:rsidR="0093419C" w:rsidRPr="00E800A9" w:rsidRDefault="0093419C" w:rsidP="00ED38D4">
            <w:pPr>
              <w:pStyle w:val="GrayBodyTextStyle"/>
              <w:ind w:left="0"/>
              <w:jc w:val="center"/>
            </w:pPr>
            <w:r w:rsidRPr="00E80D13">
              <w:t>Environmental Waste (Non-Hazardous)</w:t>
            </w:r>
          </w:p>
        </w:tc>
        <w:tc>
          <w:tcPr>
            <w:tcW w:w="3712" w:type="dxa"/>
            <w:shd w:val="clear" w:color="auto" w:fill="FFFDFC" w:themeFill="background2"/>
          </w:tcPr>
          <w:p w14:paraId="719B9CFA" w14:textId="0AC0CEEE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40DD7F1C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70C6E787" w14:textId="0C623E86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72219D9D" w14:textId="21CF4240" w:rsidR="0093419C" w:rsidRPr="00E800A9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0EA87CC2" w14:textId="272D62A9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30055CFE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1011EF82" w14:textId="58CD4C98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19AD2A12" w14:textId="03C5143D" w:rsidR="0093419C" w:rsidRPr="00E800A9" w:rsidRDefault="0093419C" w:rsidP="00ED38D4">
            <w:pPr>
              <w:pStyle w:val="GrayBodyTextStyle"/>
              <w:ind w:left="0"/>
              <w:jc w:val="center"/>
            </w:pPr>
            <w:r w:rsidRPr="00E80D13">
              <w:t>Fire Alarm Monitoring Service</w:t>
            </w:r>
          </w:p>
        </w:tc>
        <w:tc>
          <w:tcPr>
            <w:tcW w:w="3712" w:type="dxa"/>
            <w:shd w:val="clear" w:color="auto" w:fill="FFFDFC" w:themeFill="background2"/>
          </w:tcPr>
          <w:p w14:paraId="2333AA1D" w14:textId="3AA60C3D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570058A1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4231A44C" w14:textId="43550A87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1B1E00F5" w14:textId="0F305877" w:rsidR="0093419C" w:rsidRPr="00E800A9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6917695B" w14:textId="4CBE965C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3081C86B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09BD1B96" w14:textId="7DF26F82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0578C218" w14:textId="49F5C663" w:rsidR="0093419C" w:rsidRPr="00E800A9" w:rsidRDefault="0093419C" w:rsidP="00ED38D4">
            <w:pPr>
              <w:pStyle w:val="GrayBodyTextStyle"/>
              <w:ind w:left="0"/>
              <w:jc w:val="center"/>
            </w:pPr>
            <w:r w:rsidRPr="00E80D13">
              <w:t>Fire Alarm Service</w:t>
            </w:r>
          </w:p>
        </w:tc>
        <w:tc>
          <w:tcPr>
            <w:tcW w:w="3712" w:type="dxa"/>
            <w:shd w:val="clear" w:color="auto" w:fill="FFFDFC" w:themeFill="background2"/>
          </w:tcPr>
          <w:p w14:paraId="04BAB4F7" w14:textId="74C8B1BB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58ACC8BC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3D4CBCA6" w14:textId="779DAD89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36D7F148" w14:textId="5257571B" w:rsidR="0093419C" w:rsidRPr="00E800A9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15501BF1" w14:textId="7BB59087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7717476B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0B568132" w14:textId="531BCE61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43EE0CD0" w14:textId="46871C02" w:rsidR="0093419C" w:rsidRPr="00E800A9" w:rsidRDefault="0093419C" w:rsidP="00ED38D4">
            <w:pPr>
              <w:pStyle w:val="GrayBodyTextStyle"/>
              <w:ind w:left="0"/>
              <w:jc w:val="center"/>
            </w:pPr>
            <w:r w:rsidRPr="00E80D13">
              <w:t>Fire Sprinkler Service</w:t>
            </w:r>
          </w:p>
        </w:tc>
        <w:tc>
          <w:tcPr>
            <w:tcW w:w="3712" w:type="dxa"/>
            <w:shd w:val="clear" w:color="auto" w:fill="FFFDFC" w:themeFill="background2"/>
          </w:tcPr>
          <w:p w14:paraId="1E6E5F9B" w14:textId="194499A6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6CC9387A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4AEE13EE" w14:textId="7E8886F8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10A7245F" w14:textId="77C72E19" w:rsidR="0093419C" w:rsidRPr="00D121C4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772B15BE" w14:textId="2F406926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56AED29A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005B2798" w14:textId="0BD23730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2A7F7FAF" w14:textId="2BF265C6" w:rsidR="0093419C" w:rsidRPr="00D121C4" w:rsidRDefault="0093419C" w:rsidP="00ED38D4">
            <w:pPr>
              <w:pStyle w:val="GrayBodyTextStyle"/>
              <w:ind w:left="0"/>
              <w:jc w:val="center"/>
            </w:pPr>
            <w:r w:rsidRPr="00E80D13">
              <w:t>Generator (Service)</w:t>
            </w:r>
          </w:p>
        </w:tc>
        <w:tc>
          <w:tcPr>
            <w:tcW w:w="3712" w:type="dxa"/>
            <w:shd w:val="clear" w:color="auto" w:fill="FFFDFC" w:themeFill="background2"/>
          </w:tcPr>
          <w:p w14:paraId="78521777" w14:textId="0D373712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1A9BECBB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1E62661F" w14:textId="6AD56F90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440AB355" w14:textId="1A4874B9" w:rsidR="0093419C" w:rsidRPr="00D121C4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698E97CC" w14:textId="68B2A61C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1925D8E8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6FD1CAB2" w14:textId="5BFEFDD8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3FF47426" w14:textId="6F14A601" w:rsidR="0093419C" w:rsidRPr="00D121C4" w:rsidRDefault="0093419C" w:rsidP="00ED38D4">
            <w:pPr>
              <w:pStyle w:val="GrayBodyTextStyle"/>
              <w:ind w:left="0"/>
              <w:jc w:val="center"/>
            </w:pPr>
            <w:r w:rsidRPr="00E80D13">
              <w:t>Generator (Rental)</w:t>
            </w:r>
          </w:p>
        </w:tc>
        <w:tc>
          <w:tcPr>
            <w:tcW w:w="3712" w:type="dxa"/>
            <w:shd w:val="clear" w:color="auto" w:fill="FFFDFC" w:themeFill="background2"/>
          </w:tcPr>
          <w:p w14:paraId="2018BB2F" w14:textId="06316103" w:rsidR="0093419C" w:rsidRDefault="0093419C" w:rsidP="0093419C">
            <w:pPr>
              <w:pStyle w:val="GrayBodyTextStyle"/>
              <w:ind w:left="0"/>
            </w:pPr>
            <w:r w:rsidRPr="00E80D13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605D1ED5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7F0B8619" w14:textId="6F74C9A3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  <w:vAlign w:val="center"/>
          </w:tcPr>
          <w:p w14:paraId="5E59F996" w14:textId="2F637241" w:rsidR="0093419C" w:rsidRPr="00D121C4" w:rsidRDefault="0093419C" w:rsidP="00ED38D4">
            <w:pPr>
              <w:pStyle w:val="GrayBodyTextStyle"/>
              <w:ind w:left="0"/>
              <w:jc w:val="center"/>
            </w:pPr>
          </w:p>
        </w:tc>
        <w:tc>
          <w:tcPr>
            <w:tcW w:w="3712" w:type="dxa"/>
            <w:shd w:val="clear" w:color="auto" w:fill="FFFDFC" w:themeFill="background2"/>
          </w:tcPr>
          <w:p w14:paraId="3CC8D120" w14:textId="1522EA01" w:rsidR="0093419C" w:rsidRDefault="0093419C" w:rsidP="0093419C">
            <w:pPr>
              <w:pStyle w:val="GrayBodyTextStyle"/>
              <w:ind w:left="0"/>
            </w:pPr>
            <w:r w:rsidRPr="00E80D13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6E686082" w14:textId="77777777" w:rsidR="0093419C" w:rsidRPr="00E80D13" w:rsidRDefault="0093419C" w:rsidP="0093419C">
            <w:pPr>
              <w:pStyle w:val="GrayBodyTextStyle"/>
              <w:ind w:left="0"/>
            </w:pPr>
          </w:p>
        </w:tc>
      </w:tr>
      <w:tr w:rsidR="0093419C" w14:paraId="757747F2" w14:textId="354B4374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  <w:vAlign w:val="center"/>
          </w:tcPr>
          <w:p w14:paraId="5BBFBA21" w14:textId="3A9E842B" w:rsidR="0093419C" w:rsidRPr="00D121C4" w:rsidRDefault="0093419C" w:rsidP="00ED38D4">
            <w:pPr>
              <w:pStyle w:val="GrayBodyTextStyle"/>
              <w:ind w:left="0"/>
              <w:jc w:val="center"/>
            </w:pPr>
            <w:r w:rsidRPr="00CA309D">
              <w:t>HVAC contractor</w:t>
            </w:r>
          </w:p>
        </w:tc>
        <w:tc>
          <w:tcPr>
            <w:tcW w:w="3712" w:type="dxa"/>
            <w:shd w:val="clear" w:color="auto" w:fill="FFFDFC" w:themeFill="background2"/>
          </w:tcPr>
          <w:p w14:paraId="65547E1F" w14:textId="6E412E13" w:rsidR="0093419C" w:rsidRPr="00E80D13" w:rsidRDefault="0093419C" w:rsidP="0093419C">
            <w:pPr>
              <w:pStyle w:val="GrayBodyTextStyle"/>
              <w:ind w:left="0"/>
            </w:pPr>
            <w:r w:rsidRPr="00CA309D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23678618" w14:textId="77777777" w:rsidR="0093419C" w:rsidRPr="00CA309D" w:rsidRDefault="0093419C" w:rsidP="0093419C">
            <w:pPr>
              <w:pStyle w:val="GrayBodyTextStyle"/>
              <w:ind w:left="0"/>
            </w:pPr>
          </w:p>
        </w:tc>
      </w:tr>
      <w:tr w:rsidR="0093419C" w14:paraId="02DC8CBF" w14:textId="55900F19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</w:tcPr>
          <w:p w14:paraId="6C51E9A9" w14:textId="77777777" w:rsidR="0093419C" w:rsidRPr="00D121C4" w:rsidRDefault="0093419C" w:rsidP="0093419C">
            <w:pPr>
              <w:pStyle w:val="GrayBodyTextStyle"/>
              <w:ind w:left="0"/>
              <w:jc w:val="left"/>
            </w:pPr>
          </w:p>
        </w:tc>
        <w:tc>
          <w:tcPr>
            <w:tcW w:w="3712" w:type="dxa"/>
            <w:shd w:val="clear" w:color="auto" w:fill="FFFDFC" w:themeFill="background2"/>
          </w:tcPr>
          <w:p w14:paraId="1D7DEC3C" w14:textId="55918D01" w:rsidR="0093419C" w:rsidRPr="00E80D13" w:rsidRDefault="0093419C" w:rsidP="0093419C">
            <w:pPr>
              <w:pStyle w:val="GrayBodyTextStyle"/>
              <w:ind w:left="0"/>
            </w:pPr>
            <w:r w:rsidRPr="00CA309D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12A01DC2" w14:textId="77777777" w:rsidR="00ED38D4" w:rsidRPr="00CA309D" w:rsidRDefault="00ED38D4" w:rsidP="0093419C">
            <w:pPr>
              <w:pStyle w:val="GrayBodyTextStyle"/>
              <w:ind w:left="0"/>
            </w:pPr>
          </w:p>
        </w:tc>
      </w:tr>
      <w:tr w:rsidR="00ED38D4" w14:paraId="298D76E5" w14:textId="77777777" w:rsidTr="008334EF">
        <w:trPr>
          <w:trHeight w:val="288"/>
        </w:trPr>
        <w:tc>
          <w:tcPr>
            <w:tcW w:w="2785" w:type="dxa"/>
            <w:vMerge w:val="restart"/>
            <w:shd w:val="clear" w:color="auto" w:fill="FFFDFC" w:themeFill="background2"/>
          </w:tcPr>
          <w:p w14:paraId="3B9D5EF0" w14:textId="77777777" w:rsidR="00ED38D4" w:rsidRPr="00D121C4" w:rsidRDefault="00ED38D4" w:rsidP="00ED38D4">
            <w:pPr>
              <w:pStyle w:val="GrayBodyTextStyle"/>
              <w:ind w:left="0"/>
              <w:jc w:val="left"/>
            </w:pPr>
          </w:p>
        </w:tc>
        <w:tc>
          <w:tcPr>
            <w:tcW w:w="3712" w:type="dxa"/>
            <w:shd w:val="clear" w:color="auto" w:fill="FFFDFC" w:themeFill="background2"/>
          </w:tcPr>
          <w:p w14:paraId="1F4FE798" w14:textId="7603B479" w:rsidR="00ED38D4" w:rsidRPr="00CA309D" w:rsidRDefault="00ED38D4" w:rsidP="00ED38D4">
            <w:pPr>
              <w:pStyle w:val="GrayBodyTextStyle"/>
              <w:ind w:left="0"/>
            </w:pPr>
            <w:r w:rsidRPr="00CA309D">
              <w:t>Primary:</w:t>
            </w:r>
          </w:p>
        </w:tc>
        <w:tc>
          <w:tcPr>
            <w:tcW w:w="3595" w:type="dxa"/>
            <w:shd w:val="clear" w:color="auto" w:fill="FFFDFC" w:themeFill="background2"/>
          </w:tcPr>
          <w:p w14:paraId="577473DB" w14:textId="77777777" w:rsidR="00ED38D4" w:rsidRPr="00CA309D" w:rsidRDefault="00ED38D4" w:rsidP="00ED38D4">
            <w:pPr>
              <w:pStyle w:val="GrayBodyTextStyle"/>
              <w:ind w:left="0"/>
            </w:pPr>
          </w:p>
        </w:tc>
      </w:tr>
      <w:tr w:rsidR="00ED38D4" w14:paraId="77CAFB0C" w14:textId="77777777" w:rsidTr="008334EF">
        <w:trPr>
          <w:trHeight w:val="288"/>
        </w:trPr>
        <w:tc>
          <w:tcPr>
            <w:tcW w:w="2785" w:type="dxa"/>
            <w:vMerge/>
            <w:shd w:val="clear" w:color="auto" w:fill="FFFDFC" w:themeFill="background2"/>
          </w:tcPr>
          <w:p w14:paraId="1348381D" w14:textId="77777777" w:rsidR="00ED38D4" w:rsidRPr="00D121C4" w:rsidRDefault="00ED38D4" w:rsidP="00ED38D4">
            <w:pPr>
              <w:pStyle w:val="GrayBodyTextStyle"/>
              <w:ind w:left="0"/>
              <w:jc w:val="left"/>
            </w:pPr>
          </w:p>
        </w:tc>
        <w:tc>
          <w:tcPr>
            <w:tcW w:w="3712" w:type="dxa"/>
            <w:shd w:val="clear" w:color="auto" w:fill="FFFDFC" w:themeFill="background2"/>
          </w:tcPr>
          <w:p w14:paraId="549D73E5" w14:textId="072F6F4F" w:rsidR="00ED38D4" w:rsidRPr="00CA309D" w:rsidRDefault="00ED38D4" w:rsidP="00ED38D4">
            <w:pPr>
              <w:pStyle w:val="GrayBodyTextStyle"/>
              <w:ind w:left="0"/>
            </w:pPr>
            <w:r w:rsidRPr="00CA309D">
              <w:t xml:space="preserve">24 HR: </w:t>
            </w:r>
          </w:p>
        </w:tc>
        <w:tc>
          <w:tcPr>
            <w:tcW w:w="3595" w:type="dxa"/>
            <w:shd w:val="clear" w:color="auto" w:fill="FFFDFC" w:themeFill="background2"/>
          </w:tcPr>
          <w:p w14:paraId="3773FD58" w14:textId="77777777" w:rsidR="00ED38D4" w:rsidRPr="00CA309D" w:rsidRDefault="00ED38D4" w:rsidP="00ED38D4">
            <w:pPr>
              <w:pStyle w:val="GrayBodyTextStyle"/>
              <w:ind w:left="0"/>
            </w:pPr>
          </w:p>
        </w:tc>
      </w:tr>
    </w:tbl>
    <w:p w14:paraId="274F20DA" w14:textId="32B03823" w:rsidR="00ED38D4" w:rsidRDefault="00ED38D4" w:rsidP="0093419C">
      <w:pPr>
        <w:pStyle w:val="GrayBodyTextStyle"/>
      </w:pPr>
    </w:p>
    <w:p w14:paraId="2D666FE2" w14:textId="77777777" w:rsidR="00ED38D4" w:rsidRDefault="00ED38D4">
      <w:r>
        <w:br w:type="page"/>
      </w:r>
    </w:p>
    <w:p w14:paraId="77430C8D" w14:textId="624586DD" w:rsidR="004C1D8A" w:rsidRDefault="004C1D8A" w:rsidP="004C1D8A">
      <w:pPr>
        <w:pStyle w:val="DarkBlueHeading1"/>
        <w:rPr>
          <w:color w:val="5E5E5E"/>
        </w:rPr>
      </w:pPr>
      <w:bookmarkStart w:id="5" w:name="_Toc198193076"/>
      <w:r>
        <w:lastRenderedPageBreak/>
        <w:t>Emergency Supplies</w:t>
      </w:r>
      <w:bookmarkEnd w:id="5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4C1D8A" w:rsidRPr="00FB73F1" w14:paraId="10A4CC6B" w14:textId="77777777" w:rsidTr="008334EF">
        <w:trPr>
          <w:trHeight w:val="288"/>
        </w:trPr>
        <w:tc>
          <w:tcPr>
            <w:tcW w:w="10080" w:type="dxa"/>
            <w:gridSpan w:val="2"/>
            <w:shd w:val="clear" w:color="auto" w:fill="EEF8F8" w:themeFill="accent5"/>
            <w:vAlign w:val="bottom"/>
          </w:tcPr>
          <w:p w14:paraId="5618CE07" w14:textId="1B6C31D1" w:rsidR="004C1D8A" w:rsidRPr="00FB73F1" w:rsidRDefault="004C1D8A" w:rsidP="00ED38D4">
            <w:pPr>
              <w:pStyle w:val="GrayBodyTextStyle"/>
              <w:ind w:left="0"/>
              <w:jc w:val="left"/>
              <w:rPr>
                <w:b/>
                <w:bCs/>
                <w:color w:val="1C3557" w:themeColor="text2"/>
              </w:rPr>
            </w:pPr>
            <w:r w:rsidRPr="007F0E6C">
              <w:t>Where is your Emergency Disaster Kit located?</w:t>
            </w:r>
          </w:p>
        </w:tc>
      </w:tr>
      <w:tr w:rsidR="004C1D8A" w:rsidRPr="00FB73F1" w14:paraId="40A7782F" w14:textId="77777777" w:rsidTr="008334EF">
        <w:trPr>
          <w:trHeight w:val="288"/>
        </w:trPr>
        <w:tc>
          <w:tcPr>
            <w:tcW w:w="10080" w:type="dxa"/>
            <w:gridSpan w:val="2"/>
            <w:shd w:val="clear" w:color="auto" w:fill="FFFDFC" w:themeFill="background2"/>
            <w:vAlign w:val="bottom"/>
          </w:tcPr>
          <w:p w14:paraId="130EFA5D" w14:textId="77777777" w:rsidR="004C1D8A" w:rsidRPr="00FB73F1" w:rsidRDefault="004C1D8A" w:rsidP="00ED38D4">
            <w:pPr>
              <w:pStyle w:val="GrayBodyTextStyle"/>
              <w:ind w:left="0"/>
              <w:jc w:val="left"/>
              <w:rPr>
                <w:b/>
                <w:bCs/>
                <w:color w:val="1C3557" w:themeColor="text2"/>
              </w:rPr>
            </w:pPr>
          </w:p>
        </w:tc>
      </w:tr>
      <w:tr w:rsidR="00ED38D4" w14:paraId="4F5F04EF" w14:textId="77777777" w:rsidTr="008334EF">
        <w:trPr>
          <w:trHeight w:val="446"/>
        </w:trPr>
        <w:tc>
          <w:tcPr>
            <w:tcW w:w="10080" w:type="dxa"/>
            <w:gridSpan w:val="2"/>
            <w:shd w:val="clear" w:color="auto" w:fill="EEF8F8" w:themeFill="accent5"/>
            <w:vAlign w:val="center"/>
          </w:tcPr>
          <w:p w14:paraId="58083ED3" w14:textId="1A98A0CD" w:rsidR="00ED38D4" w:rsidRDefault="00ED38D4" w:rsidP="008334EF">
            <w:pPr>
              <w:pStyle w:val="GrayBodyTextStyle"/>
              <w:ind w:left="0"/>
              <w:jc w:val="left"/>
            </w:pPr>
            <w:r w:rsidRPr="007F0E6C">
              <w:t>What are the contents of the Emergency Disaster Kit?</w:t>
            </w:r>
          </w:p>
        </w:tc>
      </w:tr>
      <w:tr w:rsidR="00ED38D4" w14:paraId="745EB3F6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2CE3C5A7" w14:textId="77777777" w:rsidR="00ED38D4" w:rsidRPr="007F0E6C" w:rsidRDefault="00ED38D4" w:rsidP="00ED38D4">
            <w:pPr>
              <w:pStyle w:val="GrayBodyTextStyle"/>
              <w:numPr>
                <w:ilvl w:val="0"/>
                <w:numId w:val="147"/>
              </w:numPr>
            </w:pP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39224FDD" w14:textId="77777777" w:rsidR="00ED38D4" w:rsidRDefault="00ED38D4" w:rsidP="00ED38D4">
            <w:pPr>
              <w:pStyle w:val="GrayBodyTextStyle"/>
              <w:numPr>
                <w:ilvl w:val="0"/>
                <w:numId w:val="147"/>
              </w:numPr>
            </w:pPr>
          </w:p>
        </w:tc>
      </w:tr>
      <w:tr w:rsidR="00ED38D4" w14:paraId="6F006C1F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6A0AFC62" w14:textId="77777777" w:rsidR="00ED38D4" w:rsidRPr="007F0E6C" w:rsidRDefault="00ED38D4" w:rsidP="00ED38D4">
            <w:pPr>
              <w:pStyle w:val="GrayBodyTextStyle"/>
              <w:numPr>
                <w:ilvl w:val="0"/>
                <w:numId w:val="147"/>
              </w:numPr>
            </w:pP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28121F4" w14:textId="77777777" w:rsidR="00ED38D4" w:rsidRDefault="00ED38D4" w:rsidP="00ED38D4">
            <w:pPr>
              <w:pStyle w:val="GrayBodyTextStyle"/>
              <w:numPr>
                <w:ilvl w:val="0"/>
                <w:numId w:val="147"/>
              </w:numPr>
            </w:pPr>
          </w:p>
        </w:tc>
      </w:tr>
      <w:tr w:rsidR="00ED38D4" w14:paraId="242C1A1C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5F2CB865" w14:textId="77777777" w:rsidR="00ED38D4" w:rsidRPr="007F0E6C" w:rsidRDefault="00ED38D4" w:rsidP="00ED38D4">
            <w:pPr>
              <w:pStyle w:val="GrayBodyTextStyle"/>
              <w:numPr>
                <w:ilvl w:val="0"/>
                <w:numId w:val="147"/>
              </w:numPr>
            </w:pP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1AAE550" w14:textId="77777777" w:rsidR="00ED38D4" w:rsidRDefault="00ED38D4" w:rsidP="00ED38D4">
            <w:pPr>
              <w:pStyle w:val="GrayBodyTextStyle"/>
              <w:numPr>
                <w:ilvl w:val="0"/>
                <w:numId w:val="147"/>
              </w:numPr>
            </w:pPr>
          </w:p>
        </w:tc>
      </w:tr>
    </w:tbl>
    <w:p w14:paraId="4330095E" w14:textId="24E42EB2" w:rsidR="004C1D8A" w:rsidRDefault="004C1D8A" w:rsidP="004C1D8A">
      <w:pPr>
        <w:pStyle w:val="DarkBlueHeading1"/>
      </w:pPr>
      <w:bookmarkStart w:id="6" w:name="_Toc198193077"/>
      <w:r>
        <w:t>Emergency Evacuation Team</w:t>
      </w:r>
      <w:bookmarkEnd w:id="6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ED38D4" w14:paraId="6813E361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3E5C1916" w14:textId="2049E9F0" w:rsidR="00ED38D4" w:rsidRPr="009A4705" w:rsidRDefault="00ED38D4" w:rsidP="00ED38D4">
            <w:pPr>
              <w:pStyle w:val="GrayBodyTextStyle"/>
              <w:ind w:left="0"/>
              <w:rPr>
                <w:b/>
                <w:bCs/>
              </w:rPr>
            </w:pPr>
            <w:r w:rsidRPr="009A4705">
              <w:rPr>
                <w:b/>
                <w:bCs/>
              </w:rPr>
              <w:t>What is the Office location? Suite?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F3BE6D8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75B5B990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5E06E444" w14:textId="733915E6" w:rsidR="00ED38D4" w:rsidRPr="009A4705" w:rsidRDefault="00ED38D4" w:rsidP="00ED38D4">
            <w:pPr>
              <w:pStyle w:val="GrayBodyTextStyle"/>
              <w:ind w:left="0"/>
              <w:rPr>
                <w:b/>
                <w:bCs/>
              </w:rPr>
            </w:pPr>
            <w:r w:rsidRPr="009A4705">
              <w:rPr>
                <w:b/>
                <w:bCs/>
              </w:rPr>
              <w:t>Who is the Emergency Contact?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68ACBB5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0008216F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48233F16" w14:textId="7A925698" w:rsidR="00ED38D4" w:rsidRPr="009A4705" w:rsidRDefault="00ED38D4" w:rsidP="00ED38D4">
            <w:pPr>
              <w:pStyle w:val="GrayBodyTextStyle"/>
              <w:ind w:left="0"/>
              <w:rPr>
                <w:b/>
                <w:bCs/>
              </w:rPr>
            </w:pPr>
            <w:r w:rsidRPr="009A4705">
              <w:rPr>
                <w:b/>
                <w:bCs/>
              </w:rPr>
              <w:t xml:space="preserve">Who was this completed by? 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0B380AEF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50137952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6D9F4FAB" w14:textId="5B1101AC" w:rsidR="00ED38D4" w:rsidRPr="009A4705" w:rsidRDefault="00ED38D4" w:rsidP="00ED38D4">
            <w:pPr>
              <w:pStyle w:val="GrayBodyTextStyle"/>
              <w:ind w:left="0"/>
              <w:rPr>
                <w:b/>
                <w:bCs/>
              </w:rPr>
            </w:pPr>
            <w:r w:rsidRPr="009A4705">
              <w:rPr>
                <w:b/>
                <w:bCs/>
              </w:rPr>
              <w:t>Date?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3C0373A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3157D509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DE73DA6" w14:textId="367A1873" w:rsidR="00ED38D4" w:rsidRDefault="00ED38D4" w:rsidP="00AD0F3F">
            <w:pPr>
              <w:pStyle w:val="GrayBodyTextStyle"/>
              <w:ind w:left="0"/>
              <w:jc w:val="center"/>
            </w:pPr>
            <w:r w:rsidRPr="00956AF5">
              <w:t>Emergency Phone?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B34BD87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687C7DEA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4DB6088E" w14:textId="0508BC03" w:rsidR="00ED38D4" w:rsidRDefault="00ED38D4" w:rsidP="00ED38D4">
            <w:pPr>
              <w:pStyle w:val="GrayBodyTextStyle"/>
              <w:ind w:left="0"/>
            </w:pPr>
            <w:r w:rsidRPr="00956AF5">
              <w:t>Who is the assigned Fire Warden?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B7311BE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448B57D2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23914FA9" w14:textId="3B217676" w:rsidR="00ED38D4" w:rsidRDefault="00ED38D4" w:rsidP="00ED38D4">
            <w:pPr>
              <w:pStyle w:val="GrayBodyTextStyle"/>
              <w:ind w:left="0"/>
            </w:pPr>
            <w:r w:rsidRPr="00956AF5">
              <w:t>Who is the assigned Assistant Warden?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8A9C8DC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017712B0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439532CF" w14:textId="0DCA6FA0" w:rsidR="00ED38D4" w:rsidRDefault="00ED38D4" w:rsidP="00ED38D4">
            <w:pPr>
              <w:pStyle w:val="GrayBodyTextStyle"/>
              <w:ind w:left="0"/>
            </w:pPr>
            <w:r w:rsidRPr="00956AF5">
              <w:t>Who is the assigned Searcher 1?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DCB0B23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46E64877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74A7724A" w14:textId="2A29100A" w:rsidR="00ED38D4" w:rsidRDefault="00ED38D4" w:rsidP="00ED38D4">
            <w:pPr>
              <w:pStyle w:val="GrayBodyTextStyle"/>
              <w:ind w:left="0"/>
            </w:pPr>
            <w:r w:rsidRPr="00956AF5">
              <w:t>What area is searcher 1 assigned to search?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6D866A2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4E331DD1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5ED8DCE9" w14:textId="04590AFB" w:rsidR="00ED38D4" w:rsidRDefault="00ED38D4" w:rsidP="00ED38D4">
            <w:pPr>
              <w:pStyle w:val="GrayBodyTextStyle"/>
              <w:ind w:left="0"/>
            </w:pPr>
            <w:r w:rsidRPr="00956AF5">
              <w:t>Who is the assigned assistant to Searcher 1?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09FD174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1E2853A7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7C56F333" w14:textId="6706ED43" w:rsidR="00ED38D4" w:rsidRDefault="00ED38D4" w:rsidP="00ED38D4">
            <w:pPr>
              <w:pStyle w:val="GrayBodyTextStyle"/>
              <w:ind w:left="0"/>
            </w:pPr>
            <w:r w:rsidRPr="00956AF5">
              <w:t>What area is the assistant searcher assigned to search?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EBCDAF2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40974E7B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1DD39811" w14:textId="0FC91862" w:rsidR="00ED38D4" w:rsidRDefault="00ED38D4" w:rsidP="00ED38D4">
            <w:pPr>
              <w:pStyle w:val="GrayBodyTextStyle"/>
              <w:ind w:left="0"/>
            </w:pPr>
            <w:r w:rsidRPr="00956AF5">
              <w:t>Who is the assigned Searcher 2?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97D8D01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4DF324CD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194E7754" w14:textId="30B91070" w:rsidR="00ED38D4" w:rsidRDefault="00ED38D4" w:rsidP="00ED38D4">
            <w:pPr>
              <w:pStyle w:val="GrayBodyTextStyle"/>
              <w:ind w:left="0"/>
            </w:pPr>
            <w:r w:rsidRPr="00956AF5">
              <w:t>What area is searcher 2 assigned to search?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244A176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0245C8AF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196891AC" w14:textId="46B8724D" w:rsidR="00ED38D4" w:rsidRDefault="00ED38D4" w:rsidP="00ED38D4">
            <w:pPr>
              <w:pStyle w:val="GrayBodyTextStyle"/>
              <w:ind w:left="0"/>
            </w:pPr>
            <w:r w:rsidRPr="00956AF5">
              <w:t>Who is the assigned Searcher 3?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BA92037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525C0D74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2253B057" w14:textId="2D05D71B" w:rsidR="00ED38D4" w:rsidRDefault="00ED38D4" w:rsidP="00ED38D4">
            <w:pPr>
              <w:pStyle w:val="GrayBodyTextStyle"/>
              <w:ind w:left="0"/>
            </w:pPr>
            <w:r w:rsidRPr="00956AF5">
              <w:t>What area is searcher 3 assigned to search?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FA0AEBA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6D3E6443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21F79EE9" w14:textId="5419E632" w:rsidR="00ED38D4" w:rsidRDefault="00ED38D4" w:rsidP="00ED38D4">
            <w:pPr>
              <w:pStyle w:val="GrayBodyTextStyle"/>
              <w:ind w:left="0"/>
            </w:pPr>
            <w:r w:rsidRPr="00956AF5">
              <w:t>Who is the assigned Searcher 4?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33981A86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5B843EB0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0F1582D7" w14:textId="00A0FFA2" w:rsidR="00ED38D4" w:rsidRDefault="00ED38D4" w:rsidP="00ED38D4">
            <w:pPr>
              <w:pStyle w:val="GrayBodyTextStyle"/>
              <w:ind w:left="0"/>
            </w:pPr>
            <w:r w:rsidRPr="00956AF5">
              <w:t>What area is searcher 4 assigned to search?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7492103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07E94B5E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42A9964D" w14:textId="3B7B99CE" w:rsidR="00ED38D4" w:rsidRDefault="00ED38D4" w:rsidP="00ED38D4">
            <w:pPr>
              <w:pStyle w:val="GrayBodyTextStyle"/>
              <w:ind w:left="0"/>
            </w:pPr>
            <w:r w:rsidRPr="00956AF5">
              <w:t>Who is the assigned Searcher 5?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EF7EA6D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4C8A7E62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4701C234" w14:textId="0FC85745" w:rsidR="00ED38D4" w:rsidRDefault="00ED38D4" w:rsidP="00ED38D4">
            <w:pPr>
              <w:pStyle w:val="GrayBodyTextStyle"/>
              <w:ind w:left="0"/>
            </w:pPr>
            <w:r w:rsidRPr="00956AF5">
              <w:t>What area is searcher 5 assigned to search?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9841E48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7A792157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0B58D391" w14:textId="13C8B26F" w:rsidR="00ED38D4" w:rsidRDefault="00ED38D4" w:rsidP="00ED38D4">
            <w:pPr>
              <w:pStyle w:val="GrayBodyTextStyle"/>
              <w:ind w:left="0"/>
            </w:pPr>
            <w:r w:rsidRPr="00956AF5">
              <w:t>Who is the assigned Searcher 6?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9B9081D" w14:textId="77777777" w:rsidR="00ED38D4" w:rsidRDefault="00ED38D4" w:rsidP="00ED38D4">
            <w:pPr>
              <w:pStyle w:val="GrayBodyTextStyle"/>
              <w:ind w:left="0"/>
            </w:pPr>
          </w:p>
        </w:tc>
      </w:tr>
      <w:tr w:rsidR="00ED38D4" w14:paraId="7BDE3E98" w14:textId="77777777" w:rsidTr="008334EF">
        <w:trPr>
          <w:trHeight w:val="288"/>
        </w:trPr>
        <w:tc>
          <w:tcPr>
            <w:tcW w:w="4855" w:type="dxa"/>
            <w:shd w:val="clear" w:color="auto" w:fill="FFFDFC" w:themeFill="background2"/>
          </w:tcPr>
          <w:p w14:paraId="2743F231" w14:textId="49B866CD" w:rsidR="00ED38D4" w:rsidRPr="00956AF5" w:rsidRDefault="00ED38D4" w:rsidP="00ED38D4">
            <w:pPr>
              <w:pStyle w:val="GrayBodyTextStyle"/>
              <w:ind w:left="0"/>
            </w:pPr>
            <w:r w:rsidRPr="00764EC9">
              <w:t>What area is searcher 6 is assigned to search?</w:t>
            </w:r>
          </w:p>
        </w:tc>
        <w:tc>
          <w:tcPr>
            <w:tcW w:w="5225" w:type="dxa"/>
            <w:shd w:val="clear" w:color="auto" w:fill="FFFDFC" w:themeFill="background2"/>
          </w:tcPr>
          <w:p w14:paraId="74AF15A5" w14:textId="120D9EF6" w:rsidR="00ED38D4" w:rsidRDefault="00ED38D4" w:rsidP="00ED38D4">
            <w:pPr>
              <w:pStyle w:val="GrayBodyTextStyle"/>
              <w:ind w:left="0"/>
            </w:pPr>
          </w:p>
        </w:tc>
      </w:tr>
    </w:tbl>
    <w:p w14:paraId="1B3588AB" w14:textId="211C2026" w:rsidR="00AD0F3F" w:rsidRPr="00AD0F3F" w:rsidRDefault="00AD0F3F" w:rsidP="00AD0F3F">
      <w:pPr>
        <w:rPr>
          <w:rFonts w:ascii="Arial" w:eastAsia="Arial" w:hAnsi="Arial" w:cs="Arial"/>
          <w:color w:val="5E5E5E"/>
          <w:kern w:val="0"/>
          <w14:ligatures w14:val="none"/>
        </w:rPr>
      </w:pPr>
      <w:r>
        <w:br w:type="page"/>
      </w:r>
    </w:p>
    <w:tbl>
      <w:tblPr>
        <w:tblStyle w:val="TableGrid"/>
        <w:tblW w:w="10080" w:type="dxa"/>
        <w:tblInd w:w="907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080"/>
      </w:tblGrid>
      <w:tr w:rsidR="00AD0F3F" w14:paraId="18B7E304" w14:textId="77777777" w:rsidTr="00AD0F3F">
        <w:trPr>
          <w:trHeight w:val="617"/>
        </w:trPr>
        <w:tc>
          <w:tcPr>
            <w:tcW w:w="10080" w:type="dxa"/>
            <w:shd w:val="clear" w:color="auto" w:fill="EEF8F8" w:themeFill="accent5"/>
            <w:vAlign w:val="center"/>
          </w:tcPr>
          <w:p w14:paraId="1297939A" w14:textId="77777777" w:rsidR="00AD0F3F" w:rsidRDefault="00AD0F3F" w:rsidP="00AD0F3F">
            <w:pPr>
              <w:pStyle w:val="DarkBlueHeading1"/>
              <w:jc w:val="center"/>
            </w:pPr>
            <w:bookmarkStart w:id="7" w:name="_Toc198193078"/>
            <w:r>
              <w:lastRenderedPageBreak/>
              <w:t>Evacuation Procedures</w:t>
            </w:r>
            <w:bookmarkEnd w:id="7"/>
          </w:p>
        </w:tc>
      </w:tr>
      <w:tr w:rsidR="00AD0F3F" w14:paraId="0B4174D6" w14:textId="77777777" w:rsidTr="004C1D8A">
        <w:trPr>
          <w:trHeight w:val="2880"/>
        </w:trPr>
        <w:tc>
          <w:tcPr>
            <w:tcW w:w="10080" w:type="dxa"/>
            <w:shd w:val="clear" w:color="auto" w:fill="FFFDFC" w:themeFill="background2"/>
          </w:tcPr>
          <w:p w14:paraId="4A0DB765" w14:textId="77777777" w:rsidR="00AD0F3F" w:rsidRDefault="00AD0F3F" w:rsidP="00AD0F3F">
            <w:pPr>
              <w:pStyle w:val="GrayBodyTextStyle"/>
              <w:ind w:left="0"/>
            </w:pPr>
          </w:p>
        </w:tc>
      </w:tr>
      <w:tr w:rsidR="00AD0F3F" w14:paraId="25C48DDC" w14:textId="77777777" w:rsidTr="00AD0F3F">
        <w:trPr>
          <w:trHeight w:val="1008"/>
        </w:trPr>
        <w:tc>
          <w:tcPr>
            <w:tcW w:w="10080" w:type="dxa"/>
            <w:shd w:val="clear" w:color="auto" w:fill="EEF8F8" w:themeFill="accent5"/>
            <w:vAlign w:val="center"/>
          </w:tcPr>
          <w:p w14:paraId="4BD0D692" w14:textId="6EC0F614" w:rsidR="00AD0F3F" w:rsidRDefault="00AD0F3F" w:rsidP="00AD0F3F">
            <w:pPr>
              <w:pStyle w:val="DarkBlueHeading1"/>
              <w:ind w:left="0"/>
              <w:jc w:val="center"/>
            </w:pPr>
            <w:bookmarkStart w:id="8" w:name="_Toc198193079"/>
            <w:r>
              <w:t>Meeting Areas</w:t>
            </w:r>
            <w:bookmarkEnd w:id="8"/>
          </w:p>
        </w:tc>
      </w:tr>
      <w:tr w:rsidR="00AD0F3F" w14:paraId="63924914" w14:textId="77777777" w:rsidTr="004C1D8A">
        <w:trPr>
          <w:trHeight w:val="2880"/>
        </w:trPr>
        <w:tc>
          <w:tcPr>
            <w:tcW w:w="10080" w:type="dxa"/>
            <w:shd w:val="clear" w:color="auto" w:fill="FFFDFC" w:themeFill="background2"/>
            <w:vAlign w:val="center"/>
          </w:tcPr>
          <w:p w14:paraId="3C1DF023" w14:textId="77777777" w:rsidR="00AD0F3F" w:rsidRDefault="00AD0F3F" w:rsidP="00AD0F3F">
            <w:pPr>
              <w:pStyle w:val="GrayBodyTextStyle"/>
            </w:pPr>
          </w:p>
        </w:tc>
      </w:tr>
      <w:tr w:rsidR="00AD0F3F" w14:paraId="1CD7C7CC" w14:textId="77777777" w:rsidTr="00AD0F3F">
        <w:trPr>
          <w:trHeight w:val="1008"/>
        </w:trPr>
        <w:tc>
          <w:tcPr>
            <w:tcW w:w="10080" w:type="dxa"/>
            <w:shd w:val="clear" w:color="auto" w:fill="EEF8F8" w:themeFill="accent5"/>
            <w:vAlign w:val="center"/>
          </w:tcPr>
          <w:p w14:paraId="6F1F3F99" w14:textId="111EADC2" w:rsidR="00AD0F3F" w:rsidRDefault="004C1D8A" w:rsidP="00AD0F3F">
            <w:pPr>
              <w:pStyle w:val="DarkBlueHeading1"/>
              <w:ind w:left="0"/>
              <w:jc w:val="center"/>
            </w:pPr>
            <w:bookmarkStart w:id="9" w:name="_Toc198193080"/>
            <w:r>
              <w:t>Communication Plans</w:t>
            </w:r>
            <w:bookmarkEnd w:id="9"/>
          </w:p>
        </w:tc>
      </w:tr>
      <w:tr w:rsidR="00AD0F3F" w14:paraId="2F00F0F6" w14:textId="77777777" w:rsidTr="004C1D8A">
        <w:trPr>
          <w:trHeight w:val="2880"/>
        </w:trPr>
        <w:tc>
          <w:tcPr>
            <w:tcW w:w="10080" w:type="dxa"/>
            <w:shd w:val="clear" w:color="auto" w:fill="FFFDFC" w:themeFill="background2"/>
          </w:tcPr>
          <w:p w14:paraId="70CE2226" w14:textId="77777777" w:rsidR="00AD0F3F" w:rsidRDefault="00AD0F3F" w:rsidP="00AD0F3F">
            <w:pPr>
              <w:pStyle w:val="GrayBodyTextStyle"/>
              <w:ind w:left="0"/>
            </w:pPr>
          </w:p>
        </w:tc>
      </w:tr>
    </w:tbl>
    <w:p w14:paraId="11E30F68" w14:textId="12F78DB9" w:rsidR="004C1D8A" w:rsidRDefault="004C1D8A" w:rsidP="00AD0F3F">
      <w:pPr>
        <w:rPr>
          <w:rFonts w:ascii="Arial" w:eastAsia="Arial" w:hAnsi="Arial" w:cs="Arial"/>
          <w:color w:val="5E5E5E"/>
          <w:kern w:val="0"/>
          <w14:ligatures w14:val="none"/>
        </w:rPr>
      </w:pPr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6"/>
        <w:gridCol w:w="4724"/>
      </w:tblGrid>
      <w:tr w:rsidR="004C1D8A" w:rsidRPr="00FB73F1" w14:paraId="037EE943" w14:textId="77777777" w:rsidTr="008334EF">
        <w:trPr>
          <w:trHeight w:val="576"/>
        </w:trPr>
        <w:tc>
          <w:tcPr>
            <w:tcW w:w="10080" w:type="dxa"/>
            <w:gridSpan w:val="2"/>
            <w:shd w:val="clear" w:color="auto" w:fill="EEF8F8" w:themeFill="accent5"/>
            <w:vAlign w:val="center"/>
          </w:tcPr>
          <w:p w14:paraId="2A832067" w14:textId="3D291114" w:rsidR="004C1D8A" w:rsidRPr="00FB73F1" w:rsidRDefault="004C1D8A" w:rsidP="008334EF">
            <w:pPr>
              <w:pStyle w:val="DarkBlueHeading1"/>
              <w:ind w:left="0"/>
              <w:jc w:val="center"/>
            </w:pPr>
            <w:bookmarkStart w:id="10" w:name="_Toc198193081"/>
            <w:r>
              <w:lastRenderedPageBreak/>
              <w:t>Building Survey Questions</w:t>
            </w:r>
            <w:bookmarkEnd w:id="10"/>
          </w:p>
        </w:tc>
      </w:tr>
      <w:tr w:rsidR="00156871" w14:paraId="674959E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6C75AA6" w14:textId="739A881B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What is your facility's name?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8ED6BB2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8076FB0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40A4B96" w14:textId="005F41B2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List the names of people filling out this survey.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A025F1C" w14:textId="4DDD021D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6EB69E7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054ADD3" w14:textId="27CD0C58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 xml:space="preserve">What is your contact email? </w:t>
            </w:r>
            <w:r w:rsidR="00DC14A4" w:rsidRPr="00333BF3">
              <w:t>(This</w:t>
            </w:r>
            <w:r w:rsidRPr="00333BF3">
              <w:t xml:space="preserve"> is used to set up on-line training for Maintenance Dir.)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B9D26EF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63F19F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04AAB4A" w14:textId="744B476B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What is your regions designation division and or number?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B9A370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72EAA59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DD4A2CE" w14:textId="795F5EC1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Area Engineer?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1766C8A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F313E55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449E55D" w14:textId="3817FF7D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What is the zip code of the facility?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1F0D53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1A9E816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F310D22" w14:textId="0AA566DF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What is the main telephone number?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7D1AB6A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72AB8B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E396118" w14:textId="4B697041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Executive Director?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6A4EAC0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D0CA12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CFC864A" w14:textId="79D60C33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Director of Maintenance?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EB8A7DD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47D45F4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89017A8" w14:textId="6EEE4CB0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Safety Program facilitator?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AE87FD7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2AA462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4F17C62" w14:textId="30422EEA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Chief of Nursing?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F3D6DCF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4FEBCC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9517F70" w14:textId="47440FC4" w:rsidR="00156871" w:rsidRDefault="00156871" w:rsidP="00DC14A4">
            <w:pPr>
              <w:pStyle w:val="GrayBodyTextStyle"/>
              <w:ind w:left="0"/>
              <w:jc w:val="left"/>
            </w:pPr>
            <w:r w:rsidRPr="00333BF3">
              <w:t>What is the treatment facility name and address you would use for an emergency?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6692B38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136FA5A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B9C091C" w14:textId="3F9C8743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post-exposure evaluation and follow-up?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C165E94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12BCECF0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52F3D70" w14:textId="35BD566E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employee exposure classifications?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054DD5C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95A02E2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4DA76D8" w14:textId="7F21D05F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HBV vaccination recording?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C0E3D7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64D356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1BF0E81" w14:textId="7166EDFA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record keeping?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399C253C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6EE00DE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0CE58B7" w14:textId="1F630EB5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the procedural control methods?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672E513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BCA1869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0194C33" w14:textId="23430171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lastRenderedPageBreak/>
              <w:t>Who is responsible for the housekeeping practices?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358CF61A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85347D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E7ADF37" w14:textId="590FFB06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the laundry practices?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AD213E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7998DA0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832A0FC" w14:textId="3A754FB7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Hazcom Employee Contact?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9568784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8817469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D155BF3" w14:textId="571BC974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your Hazcom Training Contact?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775426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BB08C5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41C756D" w14:textId="0D47768D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hazardous chemical inventory?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2D18A3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DE47D3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812998D" w14:textId="72D449DE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the SDS/MSDS Catalog?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C99A890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5596F0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21061BE" w14:textId="3BC69F73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the regulated waste program?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982ADF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137B751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44CE21B" w14:textId="55F57136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What is the name of your Chemical Waste Hauler?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48AFF92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A861EAE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BE05297" w14:textId="037E7772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Location of chemical waste: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7CD5015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DEB1F7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EE377F2" w14:textId="26DCA89F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the labeling of hazardous chemicals?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77D532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8963667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90712C9" w14:textId="1BE13438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Your facility's Hazardous Material Identification Chart (HMIC) is posted where (HMIC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F688A80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CB79C2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915BC1D" w14:textId="573850A8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Where is the OSHA Safety Manual located (Written Manual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1DE6AE4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0DCF53A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A6C566D" w14:textId="485D19CA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Where is the written SDS/MSDS Safety Manual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393C7EE5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ADD8DD4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F07B7B1" w14:textId="0CEB5751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looking over the engineering controls?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61EE901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76056D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FB1C171" w14:textId="7DA9AF9E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employee and contractor training?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3156BB68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5A419FD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C78B333" w14:textId="2B94A0AC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To whom are all work-related injuries report to?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6D7FA9D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6B99E7A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F6B61EA" w14:textId="4E99A03A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 xml:space="preserve">To evacuate your building in case of an emergency, you should follow the following procedures (Be specific </w:t>
            </w:r>
            <w:r w:rsidR="00DC14A4" w:rsidRPr="00333BF3">
              <w:t>in regard to</w:t>
            </w:r>
            <w:r w:rsidRPr="00333BF3">
              <w:t xml:space="preserve"> what exits individuals can utilize).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5981711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0ED4E3A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65EAFEF" w14:textId="522A5272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Once outside of the building, your primary meeting spot is (Meeting Location).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99053D8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2884738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CF295C0" w14:textId="16294586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lastRenderedPageBreak/>
              <w:t>Where are the Federal and State Safety Posters located (Posters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167B49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AE39F6D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2FE4A69" w14:textId="6ADE0840" w:rsidR="00156871" w:rsidRPr="00E800A9" w:rsidRDefault="00156871" w:rsidP="00DC14A4">
            <w:pPr>
              <w:pStyle w:val="GrayBodyTextStyle"/>
              <w:ind w:left="0"/>
              <w:jc w:val="left"/>
            </w:pPr>
            <w:r>
              <w:t>W</w:t>
            </w:r>
            <w:r w:rsidRPr="00333BF3">
              <w:t>here are the emergency numbers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0795CA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F460DC4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983B013" w14:textId="6C7A882A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the designated first aid person in the facility?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C06786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BA55679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D2D7889" w14:textId="06E4B500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will be responsible for management of permit-required confined spaces?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475F0D7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459B6A6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0F34F3A" w14:textId="1C3AF816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will be responsible for management of a Hearing Conservation Program?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13333D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1A81DDA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0C0C077" w14:textId="75980207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managing mold-related issues?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DA47DF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523453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03201BFE" w14:textId="4F13F691" w:rsidR="00156871" w:rsidRPr="00E800A9" w:rsidRDefault="00156871" w:rsidP="00DC14A4">
            <w:pPr>
              <w:pStyle w:val="GrayBodyTextStyle"/>
              <w:ind w:left="0"/>
              <w:jc w:val="left"/>
            </w:pPr>
            <w:r w:rsidRPr="00333BF3">
              <w:t>Who is responsible for managing workplace violence related issues?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1DEA316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898CFBA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523C8C9" w14:textId="7174D30B" w:rsidR="00156871" w:rsidRPr="00D121C4" w:rsidRDefault="00156871" w:rsidP="00DC14A4">
            <w:pPr>
              <w:pStyle w:val="GrayBodyTextStyle"/>
              <w:ind w:left="0"/>
              <w:jc w:val="left"/>
            </w:pPr>
            <w:r w:rsidRPr="00333BF3">
              <w:t>Exam gloves can be found in what location (Exam Gloves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8DAAFD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8B2681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965FFBE" w14:textId="4E7B0ACE" w:rsidR="00156871" w:rsidRPr="00D121C4" w:rsidRDefault="00156871" w:rsidP="00DC14A4">
            <w:pPr>
              <w:pStyle w:val="GrayBodyTextStyle"/>
              <w:ind w:left="0"/>
              <w:jc w:val="left"/>
            </w:pPr>
            <w:r w:rsidRPr="00333BF3">
              <w:t>Your facility's utility gloves are stored in what location (Utility Gloves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910E87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9C25C12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F50B5F7" w14:textId="32759354" w:rsidR="00156871" w:rsidRPr="00D121C4" w:rsidRDefault="00156871" w:rsidP="00DC14A4">
            <w:pPr>
              <w:pStyle w:val="GrayBodyTextStyle"/>
              <w:ind w:left="0"/>
              <w:jc w:val="left"/>
            </w:pPr>
            <w:r w:rsidRPr="00333BF3">
              <w:t xml:space="preserve">Face masks are found in what </w:t>
            </w:r>
            <w:r w:rsidR="00DC14A4" w:rsidRPr="00333BF3">
              <w:t>location (</w:t>
            </w:r>
            <w:r w:rsidRPr="00333BF3">
              <w:t>Face Mask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36619C9F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BBDA24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053165A" w14:textId="751F7A48" w:rsidR="00156871" w:rsidRPr="00D121C4" w:rsidRDefault="00156871" w:rsidP="00DC14A4">
            <w:pPr>
              <w:pStyle w:val="GrayBodyTextStyle"/>
              <w:ind w:left="0"/>
              <w:jc w:val="left"/>
            </w:pPr>
            <w:r w:rsidRPr="00333BF3">
              <w:t xml:space="preserve">Safety glasses are stored in what </w:t>
            </w:r>
            <w:r w:rsidR="00DC14A4" w:rsidRPr="00333BF3">
              <w:t>location (</w:t>
            </w:r>
            <w:r w:rsidRPr="00333BF3">
              <w:t>Safety Glasses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E8D3F2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B49AD6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5082E99" w14:textId="191B6A78" w:rsidR="00156871" w:rsidRPr="00D121C4" w:rsidRDefault="00156871" w:rsidP="00DC14A4">
            <w:pPr>
              <w:pStyle w:val="GrayBodyTextStyle"/>
              <w:ind w:left="0"/>
              <w:jc w:val="left"/>
            </w:pPr>
            <w:r w:rsidRPr="00333BF3">
              <w:t>Safety goggles are store in what location?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5F0A07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DADC06E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48D5780" w14:textId="0B0E5C92" w:rsidR="00156871" w:rsidRPr="00672EDC" w:rsidRDefault="00156871" w:rsidP="00DC14A4">
            <w:pPr>
              <w:pStyle w:val="GrayBodyTextStyle"/>
              <w:ind w:left="0"/>
              <w:jc w:val="left"/>
            </w:pPr>
            <w:r w:rsidRPr="00333BF3">
              <w:t>Your facility's face shields are stored in what location (Face Shields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D62ADA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EA7C2C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DBC1C17" w14:textId="68A9B7CD" w:rsidR="00156871" w:rsidRPr="00672EDC" w:rsidRDefault="00156871" w:rsidP="00DC14A4">
            <w:pPr>
              <w:pStyle w:val="GrayBodyTextStyle"/>
              <w:ind w:left="0"/>
              <w:jc w:val="left"/>
            </w:pPr>
            <w:r w:rsidRPr="00333BF3">
              <w:t xml:space="preserve">For minor injuries, the First Aid Kit is located in what </w:t>
            </w:r>
            <w:r w:rsidR="00DC14A4" w:rsidRPr="00333BF3">
              <w:t>location (</w:t>
            </w:r>
            <w:r w:rsidRPr="00333BF3">
              <w:t>First Aid Kit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648EA047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AFB4456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4E8E161" w14:textId="3C37CC85" w:rsidR="00156871" w:rsidRPr="00672EDC" w:rsidRDefault="00156871" w:rsidP="00DC14A4">
            <w:pPr>
              <w:pStyle w:val="GrayBodyTextStyle"/>
              <w:ind w:left="0"/>
              <w:jc w:val="left"/>
            </w:pPr>
            <w:r w:rsidRPr="00333BF3">
              <w:t>Where is your resuscitation equipment stored?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51B14D7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FA359A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47974FA" w14:textId="72010994" w:rsidR="00156871" w:rsidRPr="00672EDC" w:rsidRDefault="00156871" w:rsidP="00DC14A4">
            <w:pPr>
              <w:pStyle w:val="GrayBodyTextStyle"/>
              <w:ind w:left="0"/>
              <w:jc w:val="left"/>
            </w:pPr>
            <w:r w:rsidRPr="00333BF3">
              <w:t>Your facility's eyewash(s) is/are located where (Eye wash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2897D9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6E0A895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8B4238E" w14:textId="00D2B10D" w:rsidR="00156871" w:rsidRPr="00672EDC" w:rsidRDefault="00156871" w:rsidP="00DC14A4">
            <w:pPr>
              <w:pStyle w:val="GrayBodyTextStyle"/>
              <w:ind w:left="0"/>
              <w:jc w:val="left"/>
            </w:pPr>
            <w:r w:rsidRPr="00333BF3">
              <w:t>Where is the Chemical Spill Kit located (Chemical Spill Kit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1C4D307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D389508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FBFEF68" w14:textId="1D570314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 xml:space="preserve">Your facility is equipped with a blood spill kit where </w:t>
            </w:r>
            <w:r w:rsidR="00DC14A4" w:rsidRPr="00394864">
              <w:t>is it</w:t>
            </w:r>
            <w:r w:rsidRPr="00394864">
              <w:t xml:space="preserve"> located (Blood Spill Kit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150361C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2DD7FC2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76D0C25" w14:textId="67D6D809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lastRenderedPageBreak/>
              <w:t>Where is your facility's Mercury Spill Kit located in (Mercury Spill Kit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D77AABA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C2BCC7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A0D1BB2" w14:textId="205A89EF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Your facility's biohazardous waste is kept where (Biohazardous Waste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3EC52A8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B24360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4227054" w14:textId="66E3F239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are your facility's, sharps container(s) located (Sharps Containers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683C44B1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3F81422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9223B6E" w14:textId="1B70459C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What is the name of your Biohazard Waste Hauler?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14EB810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E778BBF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15CEF3C" w14:textId="4A24F734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Who is your laundry service?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552A457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79A3CB4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66654977" w14:textId="4F2AC1AE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Who is your maintenance service?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6C03ABD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1B46E2F2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DD3B90B" w14:textId="651C6FD3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What is the name of the facility's Fire Warden: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E6EC9F8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01DBB25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64297B1" w14:textId="0FA54B70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What is the Phone Number of the Biohazard Wa</w:t>
            </w:r>
            <w:r>
              <w:t>s</w:t>
            </w:r>
            <w:r w:rsidRPr="00394864">
              <w:t>te Hauler?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73C258F5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48AA0A9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ED1FFF8" w14:textId="10A37EC3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What is the Phone Number of the local fire department?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9559D91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3C14EFD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0687311" w14:textId="1E82D491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Emergency Water Shut-off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21326B8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9D6E245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756B36FF" w14:textId="463DBA9A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Emergency Sprinkler Shut-off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2D29DB82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F4672F2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B0933D8" w14:textId="4ADF8B20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Emergency Electrical Shut off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B16A862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71FDD847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5CB4825B" w14:textId="5D178691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Emergency Gas Shut off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3F9D21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D9A8D6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25F1BC6" w14:textId="1712B53B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Emergency Alarm Shut-off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5B937B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5175B5C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D300EFA" w14:textId="0BBB0D04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facility's fire safety plan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7BB3CC6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F0AD667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C18B3B0" w14:textId="4E11B111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is the facility's Safety Notebook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AB2238E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5F432841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DD002C3" w14:textId="7C4DA86D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are the Facility's/Community fire equipment maintenance inspection logs located?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4006C869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652B76B8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2E6C23BA" w14:textId="12EAB78C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Where are the fire extinguishers where you work located (Fire Extinguisher Location)?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5A34F72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22B2910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F76546C" w14:textId="1CAF6888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lastRenderedPageBreak/>
              <w:t>Who should be contacted if bed bugs are found?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9919C70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429796DB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3CD32361" w14:textId="7C517ADA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What is the Name and Phone Number of Exterminator Company used for Bed Bugs?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0B010E8B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3D771633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4C83176A" w14:textId="35DAE6F7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What equipment is used by natural gas?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5C261EC3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  <w:tr w:rsidR="00156871" w14:paraId="2EA576E4" w14:textId="77777777" w:rsidTr="008334EF">
        <w:trPr>
          <w:trHeight w:val="576"/>
        </w:trPr>
        <w:tc>
          <w:tcPr>
            <w:tcW w:w="5356" w:type="dxa"/>
            <w:shd w:val="clear" w:color="auto" w:fill="FFFDFC" w:themeFill="background2"/>
            <w:vAlign w:val="center"/>
          </w:tcPr>
          <w:p w14:paraId="1C9B89EE" w14:textId="1AFA069E" w:rsidR="00156871" w:rsidRPr="00333BF3" w:rsidRDefault="00156871" w:rsidP="00DC14A4">
            <w:pPr>
              <w:pStyle w:val="GrayBodyTextStyle"/>
              <w:ind w:left="0"/>
              <w:jc w:val="left"/>
            </w:pPr>
            <w:r w:rsidRPr="00394864">
              <w:t>Date completed or revised.</w:t>
            </w:r>
          </w:p>
        </w:tc>
        <w:tc>
          <w:tcPr>
            <w:tcW w:w="4724" w:type="dxa"/>
            <w:shd w:val="clear" w:color="auto" w:fill="FFFDFC" w:themeFill="background2"/>
            <w:vAlign w:val="center"/>
          </w:tcPr>
          <w:p w14:paraId="16073C6A" w14:textId="77777777" w:rsidR="00156871" w:rsidRDefault="00156871" w:rsidP="00DC14A4">
            <w:pPr>
              <w:pStyle w:val="GrayBodyTextStyle"/>
              <w:ind w:left="0"/>
              <w:jc w:val="left"/>
            </w:pPr>
          </w:p>
        </w:tc>
      </w:tr>
    </w:tbl>
    <w:p w14:paraId="3E04A4C9" w14:textId="77777777" w:rsidR="004C1D8A" w:rsidRDefault="004C1D8A">
      <w:pPr>
        <w:rPr>
          <w:rFonts w:ascii="Arial" w:eastAsia="Arial" w:hAnsi="Arial" w:cs="Arial"/>
          <w:color w:val="5E5E5E"/>
          <w:kern w:val="0"/>
          <w14:ligatures w14:val="none"/>
        </w:rPr>
      </w:pPr>
      <w:r>
        <w:rPr>
          <w:rFonts w:ascii="Arial" w:eastAsia="Arial" w:hAnsi="Arial" w:cs="Arial"/>
          <w:color w:val="5E5E5E"/>
          <w:kern w:val="0"/>
          <w14:ligatures w14:val="none"/>
        </w:rPr>
        <w:br w:type="page"/>
      </w:r>
    </w:p>
    <w:p w14:paraId="3F8CADE2" w14:textId="24DAB83C" w:rsidR="00ED38D4" w:rsidRDefault="00DC14A4" w:rsidP="00DC14A4">
      <w:pPr>
        <w:pStyle w:val="DarkBlueHeading1"/>
      </w:pPr>
      <w:bookmarkStart w:id="11" w:name="_Toc198193082"/>
      <w:r>
        <w:lastRenderedPageBreak/>
        <w:t>Active Shooter / Immediate Threat</w:t>
      </w:r>
      <w:bookmarkEnd w:id="11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DC14A4" w14:paraId="46928817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5EDB2A51" w14:textId="5785BBB8" w:rsidR="00DC14A4" w:rsidRDefault="00DC14A4" w:rsidP="00DC14A4">
            <w:pPr>
              <w:pStyle w:val="GrayBodyTextStyle"/>
              <w:ind w:left="0"/>
              <w:jc w:val="left"/>
            </w:pPr>
            <w:r w:rsidRPr="003C14AA">
              <w:t>Where is the assembly area? (coordinate this with law enforcement)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8F33DB2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3CADA68A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7E7BBD8F" w14:textId="646B4442" w:rsidR="00DC14A4" w:rsidRDefault="00DC14A4" w:rsidP="00DC14A4">
            <w:pPr>
              <w:pStyle w:val="GrayBodyTextStyle"/>
              <w:ind w:left="0"/>
              <w:jc w:val="left"/>
            </w:pPr>
            <w:r w:rsidRPr="003C14AA">
              <w:t>Where are your safe rooms? (department, floor/wing, etc.)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C2403AB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45B3E4D8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6CDAD9DE" w14:textId="19AF5C2B" w:rsidR="00DC14A4" w:rsidRPr="00956AF5" w:rsidRDefault="00DC14A4" w:rsidP="00DC14A4">
            <w:pPr>
              <w:pStyle w:val="GrayBodyTextStyle"/>
              <w:ind w:left="0"/>
              <w:jc w:val="left"/>
            </w:pPr>
            <w:r w:rsidRPr="003C14AA">
              <w:t>What are the phone numbers for each safe room?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2E4FC68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768AF1D1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7D0389FA" w14:textId="776F91B2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How will you issue an announcement to alert building occupants, including a specific location?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0BD14684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495A29C0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D71F821" w14:textId="0E3553BA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Where is the offsite emergency response team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848BBD1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10D0E21D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5A608887" w14:textId="2ED9B600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Which leadership staff are to report to the location, and which to the police?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4627936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3872E8B7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368391F" w14:textId="7127F703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Who is the one to meet with first responders to provide them access to the building upon arrival? (fob, keys to utilities, etc.)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0640725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3602A95F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74B619F" w14:textId="253C2634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Where can staff or resident families proceed to if they need to pick up residents?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1ECD70B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449DE572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34093937" w14:textId="0F9252F7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Where is the reunification area?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0E4CD1E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5EEFB2C0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721ACD35" w14:textId="7115586F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Who is responsible for the staff debriefing at the scene afterwards?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093F5D6C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72DF3705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48B31BE5" w14:textId="1860389C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Where is your telephone procedure/terrorism threat checklist for an employee to use in case of a threat call?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A420C51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1DD0861C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7C74C047" w14:textId="6B67BB5A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3C14AA">
              <w:t>Do you have a bomb threat call log near the telephone?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601601A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</w:tbl>
    <w:p w14:paraId="5F9128E8" w14:textId="6AF06222" w:rsidR="00DC14A4" w:rsidRDefault="00DC14A4" w:rsidP="00AD0F3F">
      <w:pPr>
        <w:rPr>
          <w:rFonts w:ascii="Arial" w:eastAsia="Arial" w:hAnsi="Arial" w:cs="Arial"/>
          <w:color w:val="5E5E5E"/>
          <w:kern w:val="0"/>
          <w14:ligatures w14:val="none"/>
        </w:rPr>
      </w:pPr>
    </w:p>
    <w:p w14:paraId="22F1B4A7" w14:textId="77777777" w:rsidR="00DC14A4" w:rsidRDefault="00DC14A4">
      <w:pPr>
        <w:rPr>
          <w:rFonts w:ascii="Arial" w:eastAsia="Arial" w:hAnsi="Arial" w:cs="Arial"/>
          <w:color w:val="5E5E5E"/>
          <w:kern w:val="0"/>
          <w14:ligatures w14:val="none"/>
        </w:rPr>
      </w:pPr>
      <w:r>
        <w:rPr>
          <w:rFonts w:ascii="Arial" w:eastAsia="Arial" w:hAnsi="Arial" w:cs="Arial"/>
          <w:color w:val="5E5E5E"/>
          <w:kern w:val="0"/>
          <w14:ligatures w14:val="none"/>
        </w:rPr>
        <w:br w:type="page"/>
      </w:r>
    </w:p>
    <w:p w14:paraId="7E7F0BB0" w14:textId="6FA32E00" w:rsidR="00DC14A4" w:rsidRDefault="00DC14A4" w:rsidP="00DC14A4">
      <w:pPr>
        <w:pStyle w:val="DarkBlueHeading1"/>
      </w:pPr>
      <w:bookmarkStart w:id="12" w:name="_Toc198193083"/>
      <w:r>
        <w:lastRenderedPageBreak/>
        <w:t>Carbon Monoxide Alarm</w:t>
      </w:r>
      <w:bookmarkEnd w:id="12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DC14A4" w14:paraId="627CF15C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C50ECC9" w14:textId="6F5169F1" w:rsidR="00DC14A4" w:rsidRDefault="00DC14A4" w:rsidP="00DC14A4">
            <w:pPr>
              <w:pStyle w:val="GrayBodyTextStyle"/>
              <w:ind w:left="0"/>
              <w:jc w:val="left"/>
            </w:pPr>
            <w:r w:rsidRPr="008A0B31">
              <w:t>Where are your sources of potential incomplete combustion?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7988D98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3D0BA4F4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6E443AE6" w14:textId="06BFC952" w:rsidR="00DC14A4" w:rsidRDefault="00DC14A4" w:rsidP="00DC14A4">
            <w:pPr>
              <w:pStyle w:val="GrayBodyTextStyle"/>
              <w:ind w:left="0"/>
              <w:jc w:val="left"/>
            </w:pPr>
            <w:r w:rsidRPr="008A0B31">
              <w:t>Water Heaters/Boilers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A9479A6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7F30F3BF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2C401B5" w14:textId="01EC90D0" w:rsidR="00DC14A4" w:rsidRPr="00956AF5" w:rsidRDefault="00DC14A4" w:rsidP="00DC14A4">
            <w:pPr>
              <w:pStyle w:val="GrayBodyTextStyle"/>
              <w:ind w:left="0"/>
              <w:jc w:val="left"/>
            </w:pPr>
            <w:r w:rsidRPr="008A0B31">
              <w:t>Kitchen Appliances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348220CC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75EEDA06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403DBBA" w14:textId="15EBE6E5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8A0B31">
              <w:t>Fireplace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311336D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3BD6CFC1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672F1B14" w14:textId="73170AE8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8A0B31">
              <w:t>Generators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52EB4B2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237BBFBC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3AECF6B5" w14:textId="647E1DA9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8A0B31">
              <w:t>Vehicles/Garage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FC13E32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1F6DC7B4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5D775248" w14:textId="48B985D7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8A0B31">
              <w:t>Heating Appliances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59C7CD5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2D1247F2" w14:textId="77777777" w:rsidTr="00DC14A4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51931370" w14:textId="74EE26BB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8A0B31">
              <w:t>Other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25DA1BB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</w:tbl>
    <w:p w14:paraId="215A430E" w14:textId="6710DF85" w:rsidR="00DC14A4" w:rsidRDefault="00DC14A4" w:rsidP="00DC14A4">
      <w:pPr>
        <w:pStyle w:val="DarkBlueHeading1"/>
      </w:pPr>
      <w:bookmarkStart w:id="13" w:name="_Toc198193084"/>
      <w:r>
        <w:t>Flooding</w:t>
      </w:r>
      <w:bookmarkEnd w:id="13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DC14A4" w14:paraId="3A56A319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315ECD8E" w14:textId="598202C8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DB2C27">
              <w:t>What are your areas of concern should external flooding occur?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D0094BC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50544CA4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28BBD5C4" w14:textId="6BB191E3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DB2C27">
              <w:t>Where is your safe area for patient treatment, and who is the responsible party involved?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9049852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4D7D2531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4D0D1B06" w14:textId="1636AC80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DB2C27">
              <w:t>Where is your safe area admin items, and who is the responsible party involved?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0AD2A128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4CF1AC14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5508A257" w14:textId="4A8467DE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DB2C27">
              <w:t>Where is your safe area for records, and who is the responsible party involved?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748BFC4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425737B5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8E08421" w14:textId="5491806C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DB2C27">
              <w:t>Where is your safe area for medication, and who is the responsible party involved?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839895B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  <w:tr w:rsidR="00DC14A4" w14:paraId="2700336D" w14:textId="77777777" w:rsidTr="00DC14A4">
        <w:trPr>
          <w:trHeight w:val="753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F529EC5" w14:textId="6CF881BA" w:rsidR="00DC14A4" w:rsidRPr="00764EC9" w:rsidRDefault="00DC14A4" w:rsidP="00DC14A4">
            <w:pPr>
              <w:pStyle w:val="GrayBodyTextStyle"/>
              <w:ind w:left="0"/>
              <w:jc w:val="left"/>
            </w:pPr>
            <w:r w:rsidRPr="00DB2C27">
              <w:t>Where is your safe area for special medical equipment, and who is the responsible party involved?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FA1A33C" w14:textId="77777777" w:rsidR="00DC14A4" w:rsidRDefault="00DC14A4" w:rsidP="00DC14A4">
            <w:pPr>
              <w:pStyle w:val="GrayBodyTextStyle"/>
              <w:ind w:left="0"/>
              <w:jc w:val="left"/>
            </w:pPr>
          </w:p>
        </w:tc>
      </w:tr>
    </w:tbl>
    <w:p w14:paraId="4A426FEB" w14:textId="3D910D1A" w:rsidR="00DC14A4" w:rsidRDefault="00DC14A4" w:rsidP="00AD0F3F">
      <w:pPr>
        <w:rPr>
          <w:rFonts w:ascii="Arial" w:eastAsia="Arial" w:hAnsi="Arial" w:cs="Arial"/>
          <w:color w:val="5E5E5E"/>
          <w:kern w:val="0"/>
          <w14:ligatures w14:val="none"/>
        </w:rPr>
      </w:pPr>
    </w:p>
    <w:p w14:paraId="4F63AA82" w14:textId="5B060C3E" w:rsidR="00DC14A4" w:rsidRDefault="00DC14A4" w:rsidP="00DC14A4">
      <w:pPr>
        <w:pStyle w:val="DarkBlueHeading1"/>
      </w:pPr>
      <w:r>
        <w:br w:type="page"/>
      </w:r>
      <w:bookmarkStart w:id="14" w:name="_Toc198193085"/>
      <w:r>
        <w:lastRenderedPageBreak/>
        <w:t>Hazardous Material Spill / Leak Internal</w:t>
      </w:r>
      <w:bookmarkEnd w:id="14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080"/>
      </w:tblGrid>
      <w:tr w:rsidR="00DC14A4" w14:paraId="3EE44B71" w14:textId="77777777" w:rsidTr="008334EF">
        <w:trPr>
          <w:trHeight w:val="635"/>
        </w:trPr>
        <w:tc>
          <w:tcPr>
            <w:tcW w:w="10080" w:type="dxa"/>
            <w:shd w:val="clear" w:color="auto" w:fill="EEF8F8" w:themeFill="accent5"/>
            <w:vAlign w:val="center"/>
          </w:tcPr>
          <w:p w14:paraId="5E2B518C" w14:textId="314259F2" w:rsidR="00DC14A4" w:rsidRDefault="00DC14A4" w:rsidP="00B7405D">
            <w:pPr>
              <w:pStyle w:val="GrayBodyTextStyle"/>
              <w:ind w:left="0"/>
              <w:jc w:val="left"/>
            </w:pPr>
            <w:r w:rsidRPr="00DC14A4">
              <w:t>Eyewash, Face Shields, Rubber Gloves, Absorbent, Broom, Water Hose, Rubber Boots, Shovel, Safety Goggles are located where?</w:t>
            </w:r>
          </w:p>
        </w:tc>
      </w:tr>
      <w:tr w:rsidR="00DC14A4" w14:paraId="54C42825" w14:textId="77777777" w:rsidTr="008334EF">
        <w:trPr>
          <w:trHeight w:val="1247"/>
        </w:trPr>
        <w:tc>
          <w:tcPr>
            <w:tcW w:w="10080" w:type="dxa"/>
            <w:shd w:val="clear" w:color="auto" w:fill="FFFDFC" w:themeFill="background2"/>
          </w:tcPr>
          <w:p w14:paraId="5256533D" w14:textId="77777777" w:rsidR="00DC14A4" w:rsidRPr="00DC14A4" w:rsidRDefault="00DC14A4" w:rsidP="008334EF">
            <w:pPr>
              <w:pStyle w:val="GrayBodyTextStyle"/>
              <w:ind w:left="0"/>
              <w:jc w:val="left"/>
            </w:pPr>
          </w:p>
        </w:tc>
      </w:tr>
    </w:tbl>
    <w:p w14:paraId="20132AB3" w14:textId="37532C56" w:rsidR="00DC14A4" w:rsidRDefault="008334EF" w:rsidP="008334EF">
      <w:pPr>
        <w:pStyle w:val="DarkBlueHeading1"/>
      </w:pPr>
      <w:bookmarkStart w:id="15" w:name="_Toc198193086"/>
      <w:r>
        <w:t>Loss of Electric Service</w:t>
      </w:r>
      <w:bookmarkEnd w:id="15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8334EF" w14:paraId="141C370B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7BC90A06" w14:textId="22778FE2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805B64">
              <w:t>Where is your generator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A9292F2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2AABB3BC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9784E68" w14:textId="6D502D8B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805B64">
              <w:t>How many KW is your generator?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3764A21B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0AADD99B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81B098B" w14:textId="114A3E0E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805B64">
              <w:t>How many gallons is the diesel tank? Hour running time capacity?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6049CF98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49AA46E6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4A81CB8D" w14:textId="0728788D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805B64">
              <w:t>Who is notified if the Emergency Generator loses service?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06ABB8F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03704CED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246EB967" w14:textId="2CBA52C1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805B64">
              <w:t>Where is your generator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6CB61B6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</w:tbl>
    <w:p w14:paraId="6F24C49D" w14:textId="35191920" w:rsidR="008334EF" w:rsidRDefault="008334EF" w:rsidP="008334EF">
      <w:pPr>
        <w:pStyle w:val="DarkBlueHeading1"/>
      </w:pPr>
      <w:bookmarkStart w:id="16" w:name="_Toc198193087"/>
      <w:r>
        <w:t>Loss of Water / Contamination of Supply</w:t>
      </w:r>
      <w:bookmarkEnd w:id="16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8334EF" w14:paraId="34318F4E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155091B1" w14:textId="13AE20CA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DB544F">
              <w:t>Where is the domestic cold-water supply derived from? (town/city)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EF1FADB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3C6D3F0E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6C5384D1" w14:textId="3C94DA39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DB544F">
              <w:t>Where is potable water stored in the building?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B1B2BD4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50E88C1F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4618CA29" w14:textId="39C9F375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DB544F">
              <w:t>How many gallons per day is the expected potable water usage under restricted use of water conditions?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40106B13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2CD3051B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4546166" w14:textId="3933EE58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DB544F">
              <w:t>Do you have vendors to supply potable water?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34293B41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7532E4BC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72744AFD" w14:textId="2F15A26C" w:rsidR="008334EF" w:rsidRPr="00805B64" w:rsidRDefault="008334EF" w:rsidP="008334EF">
            <w:pPr>
              <w:pStyle w:val="GrayBodyTextStyle"/>
              <w:ind w:left="0"/>
              <w:jc w:val="left"/>
            </w:pPr>
            <w:r w:rsidRPr="00DB544F">
              <w:t>Sources of non-potable water on campus?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26DB12C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19955838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3677A424" w14:textId="3A3BB143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DB544F">
              <w:t>Where is the domestic cold-water supply derived from? (town/city)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26E0CFEC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</w:tbl>
    <w:p w14:paraId="6BAE35BD" w14:textId="0DB9CD7A" w:rsidR="008334EF" w:rsidRDefault="008334EF" w:rsidP="00AD0F3F">
      <w:pPr>
        <w:rPr>
          <w:rFonts w:ascii="Arial" w:eastAsia="Arial" w:hAnsi="Arial" w:cs="Arial"/>
          <w:color w:val="5E5E5E"/>
          <w:kern w:val="0"/>
          <w14:ligatures w14:val="none"/>
        </w:rPr>
      </w:pPr>
    </w:p>
    <w:p w14:paraId="3EE5B767" w14:textId="5C5C4405" w:rsidR="008334EF" w:rsidRDefault="008334EF" w:rsidP="008334EF">
      <w:pPr>
        <w:pStyle w:val="DarkBlueHeading1"/>
      </w:pPr>
      <w:r>
        <w:br w:type="page"/>
      </w:r>
      <w:bookmarkStart w:id="17" w:name="_Toc198193088"/>
      <w:r>
        <w:lastRenderedPageBreak/>
        <w:t>Wildfire</w:t>
      </w:r>
      <w:bookmarkEnd w:id="17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080"/>
      </w:tblGrid>
      <w:tr w:rsidR="008334EF" w14:paraId="55E71A62" w14:textId="77777777" w:rsidTr="008334EF">
        <w:trPr>
          <w:trHeight w:val="365"/>
        </w:trPr>
        <w:tc>
          <w:tcPr>
            <w:tcW w:w="10080" w:type="dxa"/>
            <w:shd w:val="clear" w:color="auto" w:fill="EEF8F8" w:themeFill="accent5"/>
            <w:vAlign w:val="center"/>
          </w:tcPr>
          <w:p w14:paraId="3184FCE8" w14:textId="4E1236D5" w:rsidR="008334EF" w:rsidRDefault="008334EF" w:rsidP="00B7405D">
            <w:pPr>
              <w:pStyle w:val="GrayBodyTextStyle"/>
              <w:ind w:left="0"/>
              <w:jc w:val="left"/>
            </w:pPr>
            <w:r>
              <w:t>When is fire season?</w:t>
            </w:r>
          </w:p>
        </w:tc>
      </w:tr>
      <w:tr w:rsidR="008334EF" w14:paraId="04CBA52E" w14:textId="77777777" w:rsidTr="008334EF">
        <w:trPr>
          <w:trHeight w:val="887"/>
        </w:trPr>
        <w:tc>
          <w:tcPr>
            <w:tcW w:w="10080" w:type="dxa"/>
            <w:shd w:val="clear" w:color="auto" w:fill="FFFDFC" w:themeFill="background2"/>
          </w:tcPr>
          <w:p w14:paraId="1DEC1418" w14:textId="77777777" w:rsidR="008334EF" w:rsidRPr="00DC14A4" w:rsidRDefault="008334EF" w:rsidP="00B7405D">
            <w:pPr>
              <w:pStyle w:val="GrayBodyTextStyle"/>
              <w:ind w:left="0"/>
              <w:jc w:val="left"/>
            </w:pPr>
          </w:p>
        </w:tc>
      </w:tr>
    </w:tbl>
    <w:p w14:paraId="52667838" w14:textId="71584896" w:rsidR="008334EF" w:rsidRDefault="008334EF" w:rsidP="008334EF">
      <w:pPr>
        <w:pStyle w:val="DarkBlueHeading1"/>
      </w:pPr>
      <w:bookmarkStart w:id="18" w:name="_Toc198193089"/>
      <w:r>
        <w:t>Emergency Systems Information</w:t>
      </w:r>
      <w:bookmarkEnd w:id="18"/>
    </w:p>
    <w:tbl>
      <w:tblPr>
        <w:tblStyle w:val="TableGrid"/>
        <w:tblW w:w="10080" w:type="dxa"/>
        <w:tblInd w:w="900" w:type="dxa"/>
        <w:tblBorders>
          <w:top w:val="single" w:sz="4" w:space="0" w:color="5E5E5E" w:themeColor="text1"/>
          <w:left w:val="single" w:sz="4" w:space="0" w:color="5E5E5E" w:themeColor="text1"/>
          <w:bottom w:val="single" w:sz="4" w:space="0" w:color="5E5E5E" w:themeColor="text1"/>
          <w:right w:val="single" w:sz="4" w:space="0" w:color="5E5E5E" w:themeColor="text1"/>
          <w:insideH w:val="single" w:sz="4" w:space="0" w:color="5E5E5E" w:themeColor="text1"/>
          <w:insideV w:val="single" w:sz="4" w:space="0" w:color="5E5E5E" w:themeColor="text1"/>
        </w:tblBorders>
        <w:shd w:val="clear" w:color="auto" w:fill="FFFDFC" w:themeFill="background2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855"/>
        <w:gridCol w:w="5225"/>
      </w:tblGrid>
      <w:tr w:rsidR="008334EF" w14:paraId="379498AD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29A2940B" w14:textId="221B5417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FB49B9">
              <w:t>Where are smoke detectors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5D16324D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7B87EE0F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5AB2037B" w14:textId="4A567A60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FB49B9">
              <w:t>Where are the fire alarm pull stations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A3C6F54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5EA801B7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28C4C217" w14:textId="3AE154AC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FB49B9">
              <w:t>Where are the fire alarm horns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1F56C3F3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6850FE99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6E56AB69" w14:textId="727D7C1A" w:rsidR="008334EF" w:rsidRPr="00764EC9" w:rsidRDefault="008334EF" w:rsidP="008334EF">
            <w:pPr>
              <w:pStyle w:val="GrayBodyTextStyle"/>
              <w:ind w:left="0"/>
              <w:jc w:val="left"/>
            </w:pPr>
            <w:r w:rsidRPr="00FB49B9">
              <w:t>Where are the fire extinguishers and hoses located?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0DFAC47F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  <w:tr w:rsidR="008334EF" w14:paraId="08FA3A39" w14:textId="77777777" w:rsidTr="008334EF">
        <w:trPr>
          <w:trHeight w:val="576"/>
        </w:trPr>
        <w:tc>
          <w:tcPr>
            <w:tcW w:w="4855" w:type="dxa"/>
            <w:shd w:val="clear" w:color="auto" w:fill="FFFDFC" w:themeFill="background2"/>
            <w:vAlign w:val="center"/>
          </w:tcPr>
          <w:p w14:paraId="064411D8" w14:textId="7E22CD04" w:rsidR="008334EF" w:rsidRPr="00805B64" w:rsidRDefault="008334EF" w:rsidP="008334EF">
            <w:pPr>
              <w:pStyle w:val="GrayBodyTextStyle"/>
              <w:ind w:left="0"/>
              <w:jc w:val="left"/>
            </w:pPr>
            <w:r w:rsidRPr="00FB49B9">
              <w:t>What stairwells are used on evacuation procedures?</w:t>
            </w:r>
          </w:p>
        </w:tc>
        <w:tc>
          <w:tcPr>
            <w:tcW w:w="5225" w:type="dxa"/>
            <w:shd w:val="clear" w:color="auto" w:fill="FFFDFC" w:themeFill="background2"/>
            <w:vAlign w:val="center"/>
          </w:tcPr>
          <w:p w14:paraId="7C6D5246" w14:textId="77777777" w:rsidR="008334EF" w:rsidRDefault="008334EF" w:rsidP="008334EF">
            <w:pPr>
              <w:pStyle w:val="GrayBodyTextStyle"/>
              <w:ind w:left="0"/>
              <w:jc w:val="left"/>
            </w:pPr>
          </w:p>
        </w:tc>
      </w:tr>
    </w:tbl>
    <w:p w14:paraId="1CC50DD4" w14:textId="77777777" w:rsidR="008334EF" w:rsidRPr="00AD0F3F" w:rsidRDefault="008334EF" w:rsidP="00AD0F3F">
      <w:pPr>
        <w:rPr>
          <w:rFonts w:ascii="Arial" w:eastAsia="Arial" w:hAnsi="Arial" w:cs="Arial"/>
          <w:color w:val="5E5E5E"/>
          <w:kern w:val="0"/>
          <w14:ligatures w14:val="none"/>
        </w:rPr>
      </w:pPr>
    </w:p>
    <w:sectPr w:rsidR="008334EF" w:rsidRPr="00AD0F3F" w:rsidSect="00700C5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814" w:right="1123" w:bottom="1195" w:left="115" w:header="720" w:footer="720" w:gutter="0"/>
      <w:pgBorders w:display="notFirstPage" w:offsetFrom="page">
        <w:top w:val="single" w:sz="6" w:space="24" w:color="EEF8F8" w:themeColor="accent5"/>
        <w:left w:val="single" w:sz="6" w:space="24" w:color="EEF8F8" w:themeColor="accent5"/>
        <w:bottom w:val="single" w:sz="6" w:space="24" w:color="EEF8F8" w:themeColor="accent5"/>
        <w:right w:val="single" w:sz="6" w:space="24" w:color="EEF8F8" w:themeColor="accent5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C9A2F" w14:textId="77777777" w:rsidR="007E1656" w:rsidRDefault="007E1656" w:rsidP="00E75C18">
      <w:pPr>
        <w:spacing w:line="240" w:lineRule="auto"/>
      </w:pPr>
      <w:r>
        <w:separator/>
      </w:r>
    </w:p>
  </w:endnote>
  <w:endnote w:type="continuationSeparator" w:id="0">
    <w:p w14:paraId="79246079" w14:textId="77777777" w:rsidR="007E1656" w:rsidRDefault="007E1656" w:rsidP="00E75C18">
      <w:pPr>
        <w:spacing w:line="240" w:lineRule="auto"/>
      </w:pPr>
      <w:r>
        <w:continuationSeparator/>
      </w:r>
    </w:p>
  </w:endnote>
  <w:endnote w:type="continuationNotice" w:id="1">
    <w:p w14:paraId="2E3F40D0" w14:textId="77777777" w:rsidR="007E1656" w:rsidRDefault="007E165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17117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41035D" w14:textId="77777777" w:rsidR="002D791E" w:rsidRDefault="002D791E">
        <w:pPr>
          <w:pStyle w:val="Footer"/>
          <w:jc w:val="right"/>
        </w:pPr>
        <w:r w:rsidRPr="002D791E">
          <w:rPr>
            <w:color w:val="5E5E5E"/>
          </w:rPr>
          <w:fldChar w:fldCharType="begin"/>
        </w:r>
        <w:r w:rsidRPr="002D791E">
          <w:rPr>
            <w:color w:val="5E5E5E"/>
          </w:rPr>
          <w:instrText xml:space="preserve"> PAGE   \* MERGEFORMAT </w:instrText>
        </w:r>
        <w:r w:rsidRPr="002D791E">
          <w:rPr>
            <w:color w:val="5E5E5E"/>
          </w:rPr>
          <w:fldChar w:fldCharType="separate"/>
        </w:r>
        <w:r w:rsidRPr="002D791E">
          <w:rPr>
            <w:noProof/>
            <w:color w:val="5E5E5E"/>
          </w:rPr>
          <w:t>2</w:t>
        </w:r>
        <w:r w:rsidRPr="002D791E">
          <w:rPr>
            <w:noProof/>
            <w:color w:val="5E5E5E"/>
          </w:rPr>
          <w:fldChar w:fldCharType="end"/>
        </w:r>
      </w:p>
    </w:sdtContent>
  </w:sdt>
  <w:p w14:paraId="282ABC70" w14:textId="77777777" w:rsidR="007B6443" w:rsidRDefault="007B6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32D52" w14:textId="77777777" w:rsidR="00E83257" w:rsidRDefault="00E83257" w:rsidP="001E316D">
    <w:pPr>
      <w:pStyle w:val="Footer"/>
      <w:jc w:val="center"/>
    </w:pPr>
  </w:p>
  <w:p w14:paraId="697E6D44" w14:textId="77777777" w:rsidR="00E83257" w:rsidRDefault="00E83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E6770A" w14:textId="77777777" w:rsidR="007E1656" w:rsidRDefault="007E1656" w:rsidP="00E75C18">
      <w:pPr>
        <w:spacing w:line="240" w:lineRule="auto"/>
      </w:pPr>
      <w:r>
        <w:separator/>
      </w:r>
    </w:p>
  </w:footnote>
  <w:footnote w:type="continuationSeparator" w:id="0">
    <w:p w14:paraId="51F87E8E" w14:textId="77777777" w:rsidR="007E1656" w:rsidRDefault="007E1656" w:rsidP="00E75C18">
      <w:pPr>
        <w:spacing w:line="240" w:lineRule="auto"/>
      </w:pPr>
      <w:r>
        <w:continuationSeparator/>
      </w:r>
    </w:p>
  </w:footnote>
  <w:footnote w:type="continuationNotice" w:id="1">
    <w:p w14:paraId="5C645CEE" w14:textId="77777777" w:rsidR="007E1656" w:rsidRDefault="007E165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05F84" w14:textId="77777777" w:rsidR="002D791E" w:rsidRDefault="002D791E" w:rsidP="002D791E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3" behindDoc="1" locked="0" layoutInCell="1" allowOverlap="1" wp14:anchorId="579A392D" wp14:editId="52905E7F">
          <wp:simplePos x="0" y="0"/>
          <wp:positionH relativeFrom="page">
            <wp:posOffset>482600</wp:posOffset>
          </wp:positionH>
          <wp:positionV relativeFrom="page">
            <wp:posOffset>469900</wp:posOffset>
          </wp:positionV>
          <wp:extent cx="1597025" cy="622274"/>
          <wp:effectExtent l="0" t="0" r="0" b="0"/>
          <wp:wrapNone/>
          <wp:docPr id="317131877" name="Image 1" descr="A blue and black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8540194" name="Image 1" descr="A blue and black logo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7025" cy="622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0785FE3D" wp14:editId="3A77244E">
              <wp:simplePos x="0" y="0"/>
              <wp:positionH relativeFrom="page">
                <wp:posOffset>387096</wp:posOffset>
              </wp:positionH>
              <wp:positionV relativeFrom="page">
                <wp:posOffset>1130807</wp:posOffset>
              </wp:positionV>
              <wp:extent cx="6986270" cy="27940"/>
              <wp:effectExtent l="0" t="0" r="0" b="0"/>
              <wp:wrapNone/>
              <wp:docPr id="432145045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627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6270" h="27940">
                            <a:moveTo>
                              <a:pt x="6986016" y="0"/>
                            </a:moveTo>
                            <a:lnTo>
                              <a:pt x="1801368" y="0"/>
                            </a:lnTo>
                            <a:lnTo>
                              <a:pt x="1783080" y="0"/>
                            </a:lnTo>
                            <a:lnTo>
                              <a:pt x="1773936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1773936" y="27432"/>
                            </a:lnTo>
                            <a:lnTo>
                              <a:pt x="1783080" y="27432"/>
                            </a:lnTo>
                            <a:lnTo>
                              <a:pt x="1801368" y="27432"/>
                            </a:lnTo>
                            <a:lnTo>
                              <a:pt x="6986016" y="27432"/>
                            </a:lnTo>
                            <a:lnTo>
                              <a:pt x="6986016" y="0"/>
                            </a:lnTo>
                            <a:close/>
                          </a:path>
                        </a:pathLst>
                      </a:custGeom>
                      <a:solidFill>
                        <a:srgbClr val="E7D08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arto="http://schemas.microsoft.com/office/word/2006/arto">
          <w:pict>
            <v:shape w14:anchorId="1C905DAA" id="Graphic 2" o:spid="_x0000_s1026" style="position:absolute;margin-left:30.5pt;margin-top:89.05pt;width:550.1pt;height:2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62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" path="m6986016,l1801368,r-18288,l1773936,,,,,27432r1773936,l1783080,27432r18288,l6986016,27432r,-27432xe" fillcolor="#e7d08d" stroked="f">
              <v:path arrowok="t"/>
              <w10:wrap anchorx="page" anchory="page"/>
            </v:shape>
          </w:pict>
        </mc:Fallback>
      </mc:AlternateContent>
    </w:r>
  </w:p>
  <w:p w14:paraId="722D23D1" w14:textId="66BA606F" w:rsidR="002D791E" w:rsidRDefault="002D791E" w:rsidP="002D791E">
    <w:pPr>
      <w:pStyle w:val="Header"/>
    </w:pPr>
  </w:p>
  <w:p w14:paraId="48C3F319" w14:textId="1712818E" w:rsidR="00342ED4" w:rsidRDefault="00824C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07B89C61" wp14:editId="4A5A1F09">
              <wp:simplePos x="0" y="0"/>
              <wp:positionH relativeFrom="page">
                <wp:posOffset>3390900</wp:posOffset>
              </wp:positionH>
              <wp:positionV relativeFrom="topMargin">
                <wp:posOffset>790575</wp:posOffset>
              </wp:positionV>
              <wp:extent cx="3931920" cy="391795"/>
              <wp:effectExtent l="0" t="0" r="0" b="0"/>
              <wp:wrapNone/>
              <wp:docPr id="118022824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1920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76BAB" w14:textId="30736B22" w:rsidR="002D791E" w:rsidRPr="00E33AED" w:rsidRDefault="00824C06" w:rsidP="002D791E">
                          <w:pPr>
                            <w:spacing w:before="74"/>
                            <w:ind w:left="20"/>
                            <w:rPr>
                              <w:rFonts w:ascii="Century Gothic" w:hAnsi="Century Gothic"/>
                              <w:b/>
                              <w:sz w:val="32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467C9D"/>
                              <w:spacing w:val="-11"/>
                              <w:sz w:val="32"/>
                              <w:szCs w:val="18"/>
                            </w:rPr>
                            <w:t>Emergency Operations Plan 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7B89C6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left:0;text-align:left;margin-left:267pt;margin-top:62.25pt;width:309.6pt;height:30.85pt;z-index:-251658235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" filled="f" stroked="f">
              <v:textbox inset="0,0,0,0">
                <w:txbxContent>
                  <w:p w14:paraId="51776BAB" w14:textId="30736B22" w:rsidR="002D791E" w:rsidRPr="00E33AED" w:rsidRDefault="00824C06" w:rsidP="002D791E">
                    <w:pPr>
                      <w:spacing w:before="74"/>
                      <w:ind w:left="20"/>
                      <w:rPr>
                        <w:rFonts w:ascii="Century Gothic" w:hAnsi="Century Gothic"/>
                        <w:b/>
                        <w:sz w:val="32"/>
                        <w:szCs w:val="18"/>
                      </w:rPr>
                    </w:pPr>
                    <w:r>
                      <w:rPr>
                        <w:rFonts w:ascii="Century Gothic" w:hAnsi="Century Gothic"/>
                        <w:b/>
                        <w:color w:val="467C9D"/>
                        <w:spacing w:val="-11"/>
                        <w:sz w:val="32"/>
                        <w:szCs w:val="18"/>
                      </w:rPr>
                      <w:t>Emergency Operations Plan Questionnaire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2051EEC2" w14:textId="77777777" w:rsidR="00342ED4" w:rsidRDefault="00342ED4">
    <w:pPr>
      <w:pStyle w:val="Header"/>
    </w:pPr>
  </w:p>
  <w:p w14:paraId="024158CE" w14:textId="77777777" w:rsidR="00342ED4" w:rsidRDefault="00342E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B414F" w14:textId="77777777" w:rsidR="00840477" w:rsidRDefault="00840477" w:rsidP="0084047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408909D5" wp14:editId="644AF59C">
          <wp:simplePos x="0" y="0"/>
          <wp:positionH relativeFrom="page">
            <wp:posOffset>482600</wp:posOffset>
          </wp:positionH>
          <wp:positionV relativeFrom="page">
            <wp:posOffset>469900</wp:posOffset>
          </wp:positionV>
          <wp:extent cx="1597025" cy="622274"/>
          <wp:effectExtent l="0" t="0" r="0" b="0"/>
          <wp:wrapNone/>
          <wp:docPr id="567314805" name="Image 1" descr="A blue and black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8540194" name="Image 1" descr="A blue and black logo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7025" cy="622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2ABD5B95" wp14:editId="3D6F2AE9">
              <wp:simplePos x="0" y="0"/>
              <wp:positionH relativeFrom="page">
                <wp:posOffset>387096</wp:posOffset>
              </wp:positionH>
              <wp:positionV relativeFrom="page">
                <wp:posOffset>1130807</wp:posOffset>
              </wp:positionV>
              <wp:extent cx="6986270" cy="27940"/>
              <wp:effectExtent l="0" t="0" r="0" b="0"/>
              <wp:wrapNone/>
              <wp:docPr id="1517778973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627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6270" h="27940">
                            <a:moveTo>
                              <a:pt x="6986016" y="0"/>
                            </a:moveTo>
                            <a:lnTo>
                              <a:pt x="1801368" y="0"/>
                            </a:lnTo>
                            <a:lnTo>
                              <a:pt x="1783080" y="0"/>
                            </a:lnTo>
                            <a:lnTo>
                              <a:pt x="1773936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1773936" y="27432"/>
                            </a:lnTo>
                            <a:lnTo>
                              <a:pt x="1783080" y="27432"/>
                            </a:lnTo>
                            <a:lnTo>
                              <a:pt x="1801368" y="27432"/>
                            </a:lnTo>
                            <a:lnTo>
                              <a:pt x="6986016" y="27432"/>
                            </a:lnTo>
                            <a:lnTo>
                              <a:pt x="6986016" y="0"/>
                            </a:lnTo>
                            <a:close/>
                          </a:path>
                        </a:pathLst>
                      </a:custGeom>
                      <a:solidFill>
                        <a:srgbClr val="E7D08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arto="http://schemas.microsoft.com/office/word/2006/arto">
          <w:pict>
            <v:shape w14:anchorId="2583AE47" id="Graphic 2" o:spid="_x0000_s1026" style="position:absolute;margin-left:30.5pt;margin-top:89.05pt;width:550.1pt;height:2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62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" path="m6986016,l1801368,r-18288,l1773936,,,,,27432r1773936,l1783080,27432r18288,l6986016,27432r,-27432xe" fillcolor="#e7d08d" stroked="f">
              <v:path arrowok="t"/>
              <w10:wrap anchorx="page" anchory="page"/>
            </v:shape>
          </w:pict>
        </mc:Fallback>
      </mc:AlternateContent>
    </w:r>
  </w:p>
  <w:p w14:paraId="09654CCB" w14:textId="77777777" w:rsidR="00840477" w:rsidRDefault="00217E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6CCE06EE" wp14:editId="1D75CEAE">
              <wp:simplePos x="0" y="0"/>
              <wp:positionH relativeFrom="page">
                <wp:posOffset>3381375</wp:posOffset>
              </wp:positionH>
              <wp:positionV relativeFrom="topMargin">
                <wp:posOffset>762000</wp:posOffset>
              </wp:positionV>
              <wp:extent cx="3941445" cy="391795"/>
              <wp:effectExtent l="0" t="0" r="0" b="0"/>
              <wp:wrapNone/>
              <wp:docPr id="1145064617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1445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E63AE" w14:textId="7AA8C650" w:rsidR="00840477" w:rsidRPr="00E33AED" w:rsidRDefault="00824C06" w:rsidP="00840477">
                          <w:pPr>
                            <w:spacing w:before="74"/>
                            <w:ind w:left="20"/>
                            <w:rPr>
                              <w:rFonts w:ascii="Century Gothic" w:hAnsi="Century Gothic"/>
                              <w:b/>
                              <w:sz w:val="32"/>
                              <w:szCs w:val="18"/>
                            </w:rPr>
                          </w:pPr>
                          <w:bookmarkStart w:id="19" w:name="_Hlk198122782"/>
                          <w:bookmarkStart w:id="20" w:name="_Hlk198122783"/>
                          <w:bookmarkStart w:id="21" w:name="_Hlk198122784"/>
                          <w:bookmarkStart w:id="22" w:name="_Hlk198122785"/>
                          <w:r>
                            <w:rPr>
                              <w:rFonts w:ascii="Century Gothic" w:hAnsi="Century Gothic"/>
                              <w:b/>
                              <w:color w:val="467C9D"/>
                              <w:spacing w:val="-11"/>
                              <w:sz w:val="32"/>
                              <w:szCs w:val="18"/>
                            </w:rPr>
                            <w:t>Emergency Operations Plan</w:t>
                          </w:r>
                          <w:r w:rsidR="00217E4B">
                            <w:rPr>
                              <w:rFonts w:ascii="Century Gothic" w:hAnsi="Century Gothic"/>
                              <w:b/>
                              <w:color w:val="467C9D"/>
                              <w:spacing w:val="-11"/>
                              <w:sz w:val="32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467C9D"/>
                              <w:spacing w:val="-11"/>
                              <w:sz w:val="32"/>
                              <w:szCs w:val="18"/>
                            </w:rPr>
                            <w:t>Questionnaire</w:t>
                          </w:r>
                          <w:bookmarkEnd w:id="19"/>
                          <w:bookmarkEnd w:id="20"/>
                          <w:bookmarkEnd w:id="21"/>
                          <w:bookmarkEnd w:id="22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CCE06E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66.25pt;margin-top:60pt;width:310.35pt;height:30.85pt;z-index:-25165823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" filled="f" stroked="f">
              <v:textbox inset="0,0,0,0">
                <w:txbxContent>
                  <w:p w14:paraId="242E63AE" w14:textId="7AA8C650" w:rsidR="00840477" w:rsidRPr="00E33AED" w:rsidRDefault="00824C06" w:rsidP="00840477">
                    <w:pPr>
                      <w:spacing w:before="74"/>
                      <w:ind w:left="20"/>
                      <w:rPr>
                        <w:rFonts w:ascii="Century Gothic" w:hAnsi="Century Gothic"/>
                        <w:b/>
                        <w:sz w:val="32"/>
                        <w:szCs w:val="18"/>
                      </w:rPr>
                    </w:pPr>
                    <w:bookmarkStart w:id="23" w:name="_Hlk198122782"/>
                    <w:bookmarkStart w:id="24" w:name="_Hlk198122783"/>
                    <w:bookmarkStart w:id="25" w:name="_Hlk198122784"/>
                    <w:bookmarkStart w:id="26" w:name="_Hlk198122785"/>
                    <w:r>
                      <w:rPr>
                        <w:rFonts w:ascii="Century Gothic" w:hAnsi="Century Gothic"/>
                        <w:b/>
                        <w:color w:val="467C9D"/>
                        <w:spacing w:val="-11"/>
                        <w:sz w:val="32"/>
                        <w:szCs w:val="18"/>
                      </w:rPr>
                      <w:t>Emergency Operations Plan</w:t>
                    </w:r>
                    <w:r w:rsidR="00217E4B">
                      <w:rPr>
                        <w:rFonts w:ascii="Century Gothic" w:hAnsi="Century Gothic"/>
                        <w:b/>
                        <w:color w:val="467C9D"/>
                        <w:spacing w:val="-11"/>
                        <w:sz w:val="32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/>
                        <w:b/>
                        <w:color w:val="467C9D"/>
                        <w:spacing w:val="-11"/>
                        <w:sz w:val="32"/>
                        <w:szCs w:val="18"/>
                      </w:rPr>
                      <w:t>Questionnaire</w:t>
                    </w:r>
                    <w:bookmarkEnd w:id="23"/>
                    <w:bookmarkEnd w:id="24"/>
                    <w:bookmarkEnd w:id="25"/>
                    <w:bookmarkEnd w:id="26"/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11F6D"/>
    <w:multiLevelType w:val="hybridMultilevel"/>
    <w:tmpl w:val="AC90B56A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" w15:restartNumberingAfterBreak="0">
    <w:nsid w:val="06214FBD"/>
    <w:multiLevelType w:val="hybridMultilevel"/>
    <w:tmpl w:val="CC92821E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2" w15:restartNumberingAfterBreak="0">
    <w:nsid w:val="097757D5"/>
    <w:multiLevelType w:val="hybridMultilevel"/>
    <w:tmpl w:val="4E0482BE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3" w15:restartNumberingAfterBreak="0">
    <w:nsid w:val="0EF73C91"/>
    <w:multiLevelType w:val="hybridMultilevel"/>
    <w:tmpl w:val="5E16C67E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4" w15:restartNumberingAfterBreak="0">
    <w:nsid w:val="1A514D12"/>
    <w:multiLevelType w:val="hybridMultilevel"/>
    <w:tmpl w:val="64988970"/>
    <w:lvl w:ilvl="0" w:tplc="FFFFFFFF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F5A03D9"/>
    <w:multiLevelType w:val="hybridMultilevel"/>
    <w:tmpl w:val="17F0A82A"/>
    <w:lvl w:ilvl="0" w:tplc="FFFFFFFF">
      <w:start w:val="1"/>
      <w:numFmt w:val="bullet"/>
      <w:lvlText w:val="o"/>
      <w:lvlJc w:val="left"/>
      <w:pPr>
        <w:tabs>
          <w:tab w:val="num" w:pos="1987"/>
        </w:tabs>
        <w:ind w:left="1980" w:hanging="360"/>
      </w:pPr>
      <w:rPr>
        <w:rFonts w:ascii="Courier New" w:hAnsi="Courier New" w:hint="default"/>
      </w:rPr>
    </w:lvl>
    <w:lvl w:ilvl="1" w:tplc="A670B286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29986A91"/>
    <w:multiLevelType w:val="hybridMultilevel"/>
    <w:tmpl w:val="29C610AC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7" w15:restartNumberingAfterBreak="0">
    <w:nsid w:val="2EAC40CE"/>
    <w:multiLevelType w:val="hybridMultilevel"/>
    <w:tmpl w:val="954C1B46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8" w15:restartNumberingAfterBreak="0">
    <w:nsid w:val="2F3E29BB"/>
    <w:multiLevelType w:val="hybridMultilevel"/>
    <w:tmpl w:val="7FC8787A"/>
    <w:lvl w:ilvl="0" w:tplc="3BA814AE">
      <w:start w:val="1"/>
      <w:numFmt w:val="bullet"/>
      <w:pStyle w:val="BulletStyle2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9" w15:restartNumberingAfterBreak="0">
    <w:nsid w:val="332A113C"/>
    <w:multiLevelType w:val="hybridMultilevel"/>
    <w:tmpl w:val="2F56536E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3A461F8"/>
    <w:multiLevelType w:val="hybridMultilevel"/>
    <w:tmpl w:val="B2ECBF80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1" w15:restartNumberingAfterBreak="0">
    <w:nsid w:val="33AA4062"/>
    <w:multiLevelType w:val="hybridMultilevel"/>
    <w:tmpl w:val="64988970"/>
    <w:lvl w:ilvl="0" w:tplc="FFFFFFFF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491F7E8F"/>
    <w:multiLevelType w:val="hybridMultilevel"/>
    <w:tmpl w:val="EE68C910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3" w15:restartNumberingAfterBreak="0">
    <w:nsid w:val="5CEC0976"/>
    <w:multiLevelType w:val="hybridMultilevel"/>
    <w:tmpl w:val="690C7A2A"/>
    <w:lvl w:ilvl="0" w:tplc="1854B864">
      <w:start w:val="1"/>
      <w:numFmt w:val="decimal"/>
      <w:pStyle w:val="Style1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62C448A8"/>
    <w:multiLevelType w:val="hybridMultilevel"/>
    <w:tmpl w:val="510CC38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2F08EC"/>
    <w:multiLevelType w:val="hybridMultilevel"/>
    <w:tmpl w:val="E58E3934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6" w15:restartNumberingAfterBreak="0">
    <w:nsid w:val="695B0424"/>
    <w:multiLevelType w:val="hybridMultilevel"/>
    <w:tmpl w:val="1ADA9F54"/>
    <w:lvl w:ilvl="0" w:tplc="CB866276">
      <w:start w:val="1"/>
      <w:numFmt w:val="lowerLetter"/>
      <w:pStyle w:val="ListParagraph"/>
      <w:lvlText w:val="%1."/>
      <w:lvlJc w:val="left"/>
      <w:pPr>
        <w:ind w:left="1620" w:hanging="360"/>
      </w:pPr>
    </w:lvl>
    <w:lvl w:ilvl="1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78A77F6D"/>
    <w:multiLevelType w:val="hybridMultilevel"/>
    <w:tmpl w:val="FAA67DF0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8" w15:restartNumberingAfterBreak="0">
    <w:nsid w:val="78C86439"/>
    <w:multiLevelType w:val="hybridMultilevel"/>
    <w:tmpl w:val="8F4832C2"/>
    <w:lvl w:ilvl="0" w:tplc="FFFFFFFF">
      <w:start w:val="1"/>
      <w:numFmt w:val="bullet"/>
      <w:lvlText w:val="o"/>
      <w:lvlJc w:val="left"/>
      <w:pPr>
        <w:tabs>
          <w:tab w:val="num" w:pos="2333"/>
        </w:tabs>
        <w:ind w:left="2326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num w:numId="1" w16cid:durableId="399445535">
    <w:abstractNumId w:val="16"/>
  </w:num>
  <w:num w:numId="2" w16cid:durableId="2124424510">
    <w:abstractNumId w:val="4"/>
  </w:num>
  <w:num w:numId="3" w16cid:durableId="882331146">
    <w:abstractNumId w:val="13"/>
  </w:num>
  <w:num w:numId="4" w16cid:durableId="916787124">
    <w:abstractNumId w:val="8"/>
  </w:num>
  <w:num w:numId="5" w16cid:durableId="517155992">
    <w:abstractNumId w:val="11"/>
  </w:num>
  <w:num w:numId="6" w16cid:durableId="24410547">
    <w:abstractNumId w:val="16"/>
    <w:lvlOverride w:ilvl="0">
      <w:startOverride w:val="1"/>
    </w:lvlOverride>
  </w:num>
  <w:num w:numId="7" w16cid:durableId="2120098387">
    <w:abstractNumId w:val="16"/>
    <w:lvlOverride w:ilvl="0">
      <w:startOverride w:val="1"/>
    </w:lvlOverride>
  </w:num>
  <w:num w:numId="8" w16cid:durableId="1042167623">
    <w:abstractNumId w:val="16"/>
    <w:lvlOverride w:ilvl="0">
      <w:startOverride w:val="1"/>
    </w:lvlOverride>
  </w:num>
  <w:num w:numId="9" w16cid:durableId="1527671781">
    <w:abstractNumId w:val="5"/>
  </w:num>
  <w:num w:numId="10" w16cid:durableId="901451140">
    <w:abstractNumId w:val="16"/>
    <w:lvlOverride w:ilvl="0">
      <w:startOverride w:val="1"/>
    </w:lvlOverride>
  </w:num>
  <w:num w:numId="11" w16cid:durableId="2124224737">
    <w:abstractNumId w:val="16"/>
    <w:lvlOverride w:ilvl="0">
      <w:startOverride w:val="1"/>
    </w:lvlOverride>
  </w:num>
  <w:num w:numId="12" w16cid:durableId="1218206311">
    <w:abstractNumId w:val="16"/>
    <w:lvlOverride w:ilvl="0">
      <w:startOverride w:val="1"/>
    </w:lvlOverride>
  </w:num>
  <w:num w:numId="13" w16cid:durableId="835996309">
    <w:abstractNumId w:val="16"/>
    <w:lvlOverride w:ilvl="0">
      <w:startOverride w:val="1"/>
    </w:lvlOverride>
  </w:num>
  <w:num w:numId="14" w16cid:durableId="799611008">
    <w:abstractNumId w:val="16"/>
    <w:lvlOverride w:ilvl="0">
      <w:startOverride w:val="1"/>
    </w:lvlOverride>
  </w:num>
  <w:num w:numId="15" w16cid:durableId="533660370">
    <w:abstractNumId w:val="16"/>
    <w:lvlOverride w:ilvl="0">
      <w:startOverride w:val="1"/>
    </w:lvlOverride>
  </w:num>
  <w:num w:numId="16" w16cid:durableId="1691830553">
    <w:abstractNumId w:val="16"/>
    <w:lvlOverride w:ilvl="0">
      <w:startOverride w:val="1"/>
    </w:lvlOverride>
  </w:num>
  <w:num w:numId="17" w16cid:durableId="2121098204">
    <w:abstractNumId w:val="16"/>
    <w:lvlOverride w:ilvl="0">
      <w:startOverride w:val="1"/>
    </w:lvlOverride>
  </w:num>
  <w:num w:numId="18" w16cid:durableId="1686861663">
    <w:abstractNumId w:val="16"/>
    <w:lvlOverride w:ilvl="0">
      <w:startOverride w:val="1"/>
    </w:lvlOverride>
  </w:num>
  <w:num w:numId="19" w16cid:durableId="1043552598">
    <w:abstractNumId w:val="16"/>
    <w:lvlOverride w:ilvl="0">
      <w:startOverride w:val="1"/>
    </w:lvlOverride>
  </w:num>
  <w:num w:numId="20" w16cid:durableId="1332948833">
    <w:abstractNumId w:val="16"/>
    <w:lvlOverride w:ilvl="0">
      <w:startOverride w:val="1"/>
    </w:lvlOverride>
  </w:num>
  <w:num w:numId="21" w16cid:durableId="1392457547">
    <w:abstractNumId w:val="16"/>
    <w:lvlOverride w:ilvl="0">
      <w:startOverride w:val="1"/>
    </w:lvlOverride>
  </w:num>
  <w:num w:numId="22" w16cid:durableId="1724796171">
    <w:abstractNumId w:val="16"/>
    <w:lvlOverride w:ilvl="0">
      <w:startOverride w:val="1"/>
    </w:lvlOverride>
  </w:num>
  <w:num w:numId="23" w16cid:durableId="951522691">
    <w:abstractNumId w:val="16"/>
    <w:lvlOverride w:ilvl="0">
      <w:startOverride w:val="1"/>
    </w:lvlOverride>
  </w:num>
  <w:num w:numId="24" w16cid:durableId="1612977271">
    <w:abstractNumId w:val="16"/>
    <w:lvlOverride w:ilvl="0">
      <w:startOverride w:val="1"/>
    </w:lvlOverride>
  </w:num>
  <w:num w:numId="25" w16cid:durableId="627469628">
    <w:abstractNumId w:val="16"/>
    <w:lvlOverride w:ilvl="0">
      <w:startOverride w:val="1"/>
    </w:lvlOverride>
  </w:num>
  <w:num w:numId="26" w16cid:durableId="202644944">
    <w:abstractNumId w:val="16"/>
    <w:lvlOverride w:ilvl="0">
      <w:startOverride w:val="1"/>
    </w:lvlOverride>
  </w:num>
  <w:num w:numId="27" w16cid:durableId="1784376984">
    <w:abstractNumId w:val="16"/>
    <w:lvlOverride w:ilvl="0">
      <w:startOverride w:val="1"/>
    </w:lvlOverride>
  </w:num>
  <w:num w:numId="28" w16cid:durableId="1735348118">
    <w:abstractNumId w:val="16"/>
    <w:lvlOverride w:ilvl="0">
      <w:startOverride w:val="1"/>
    </w:lvlOverride>
  </w:num>
  <w:num w:numId="29" w16cid:durableId="1208882308">
    <w:abstractNumId w:val="13"/>
    <w:lvlOverride w:ilvl="0">
      <w:startOverride w:val="1"/>
    </w:lvlOverride>
  </w:num>
  <w:num w:numId="30" w16cid:durableId="459807541">
    <w:abstractNumId w:val="16"/>
    <w:lvlOverride w:ilvl="0">
      <w:startOverride w:val="1"/>
    </w:lvlOverride>
  </w:num>
  <w:num w:numId="31" w16cid:durableId="444617964">
    <w:abstractNumId w:val="16"/>
    <w:lvlOverride w:ilvl="0">
      <w:startOverride w:val="1"/>
    </w:lvlOverride>
  </w:num>
  <w:num w:numId="32" w16cid:durableId="455879742">
    <w:abstractNumId w:val="16"/>
    <w:lvlOverride w:ilvl="0">
      <w:startOverride w:val="1"/>
    </w:lvlOverride>
  </w:num>
  <w:num w:numId="33" w16cid:durableId="1712265726">
    <w:abstractNumId w:val="16"/>
    <w:lvlOverride w:ilvl="0">
      <w:startOverride w:val="1"/>
    </w:lvlOverride>
  </w:num>
  <w:num w:numId="34" w16cid:durableId="130446861">
    <w:abstractNumId w:val="16"/>
    <w:lvlOverride w:ilvl="0">
      <w:startOverride w:val="1"/>
    </w:lvlOverride>
  </w:num>
  <w:num w:numId="35" w16cid:durableId="696782680">
    <w:abstractNumId w:val="13"/>
    <w:lvlOverride w:ilvl="0">
      <w:startOverride w:val="1"/>
    </w:lvlOverride>
  </w:num>
  <w:num w:numId="36" w16cid:durableId="67073350">
    <w:abstractNumId w:val="16"/>
    <w:lvlOverride w:ilvl="0">
      <w:startOverride w:val="1"/>
    </w:lvlOverride>
  </w:num>
  <w:num w:numId="37" w16cid:durableId="856692928">
    <w:abstractNumId w:val="16"/>
    <w:lvlOverride w:ilvl="0">
      <w:startOverride w:val="1"/>
    </w:lvlOverride>
  </w:num>
  <w:num w:numId="38" w16cid:durableId="1852378887">
    <w:abstractNumId w:val="16"/>
    <w:lvlOverride w:ilvl="0">
      <w:startOverride w:val="1"/>
    </w:lvlOverride>
  </w:num>
  <w:num w:numId="39" w16cid:durableId="784882458">
    <w:abstractNumId w:val="16"/>
    <w:lvlOverride w:ilvl="0">
      <w:startOverride w:val="1"/>
    </w:lvlOverride>
  </w:num>
  <w:num w:numId="40" w16cid:durableId="1920478907">
    <w:abstractNumId w:val="16"/>
    <w:lvlOverride w:ilvl="0">
      <w:startOverride w:val="1"/>
    </w:lvlOverride>
  </w:num>
  <w:num w:numId="41" w16cid:durableId="960763870">
    <w:abstractNumId w:val="16"/>
    <w:lvlOverride w:ilvl="0">
      <w:startOverride w:val="1"/>
    </w:lvlOverride>
  </w:num>
  <w:num w:numId="42" w16cid:durableId="644162086">
    <w:abstractNumId w:val="16"/>
    <w:lvlOverride w:ilvl="0">
      <w:startOverride w:val="1"/>
    </w:lvlOverride>
  </w:num>
  <w:num w:numId="43" w16cid:durableId="1422995375">
    <w:abstractNumId w:val="13"/>
    <w:lvlOverride w:ilvl="0">
      <w:startOverride w:val="1"/>
    </w:lvlOverride>
  </w:num>
  <w:num w:numId="44" w16cid:durableId="723722889">
    <w:abstractNumId w:val="16"/>
    <w:lvlOverride w:ilvl="0">
      <w:startOverride w:val="1"/>
    </w:lvlOverride>
  </w:num>
  <w:num w:numId="45" w16cid:durableId="1773940313">
    <w:abstractNumId w:val="16"/>
    <w:lvlOverride w:ilvl="0">
      <w:startOverride w:val="1"/>
    </w:lvlOverride>
  </w:num>
  <w:num w:numId="46" w16cid:durableId="701705904">
    <w:abstractNumId w:val="16"/>
    <w:lvlOverride w:ilvl="0">
      <w:startOverride w:val="1"/>
    </w:lvlOverride>
  </w:num>
  <w:num w:numId="47" w16cid:durableId="1614435219">
    <w:abstractNumId w:val="16"/>
    <w:lvlOverride w:ilvl="0">
      <w:startOverride w:val="1"/>
    </w:lvlOverride>
  </w:num>
  <w:num w:numId="48" w16cid:durableId="2106418996">
    <w:abstractNumId w:val="16"/>
    <w:lvlOverride w:ilvl="0">
      <w:startOverride w:val="1"/>
    </w:lvlOverride>
  </w:num>
  <w:num w:numId="49" w16cid:durableId="1016272967">
    <w:abstractNumId w:val="16"/>
    <w:lvlOverride w:ilvl="0">
      <w:startOverride w:val="1"/>
    </w:lvlOverride>
  </w:num>
  <w:num w:numId="50" w16cid:durableId="1222016878">
    <w:abstractNumId w:val="16"/>
    <w:lvlOverride w:ilvl="0">
      <w:startOverride w:val="1"/>
    </w:lvlOverride>
  </w:num>
  <w:num w:numId="51" w16cid:durableId="1519150335">
    <w:abstractNumId w:val="13"/>
    <w:lvlOverride w:ilvl="0">
      <w:startOverride w:val="1"/>
    </w:lvlOverride>
  </w:num>
  <w:num w:numId="52" w16cid:durableId="1905097817">
    <w:abstractNumId w:val="13"/>
    <w:lvlOverride w:ilvl="0">
      <w:startOverride w:val="1"/>
    </w:lvlOverride>
  </w:num>
  <w:num w:numId="53" w16cid:durableId="717126828">
    <w:abstractNumId w:val="13"/>
    <w:lvlOverride w:ilvl="0">
      <w:startOverride w:val="1"/>
    </w:lvlOverride>
  </w:num>
  <w:num w:numId="54" w16cid:durableId="1181312131">
    <w:abstractNumId w:val="16"/>
    <w:lvlOverride w:ilvl="0">
      <w:startOverride w:val="1"/>
    </w:lvlOverride>
  </w:num>
  <w:num w:numId="55" w16cid:durableId="1813910941">
    <w:abstractNumId w:val="16"/>
    <w:lvlOverride w:ilvl="0">
      <w:startOverride w:val="1"/>
    </w:lvlOverride>
  </w:num>
  <w:num w:numId="56" w16cid:durableId="1302997220">
    <w:abstractNumId w:val="16"/>
    <w:lvlOverride w:ilvl="0">
      <w:startOverride w:val="1"/>
    </w:lvlOverride>
  </w:num>
  <w:num w:numId="57" w16cid:durableId="894390921">
    <w:abstractNumId w:val="16"/>
    <w:lvlOverride w:ilvl="0">
      <w:startOverride w:val="1"/>
    </w:lvlOverride>
  </w:num>
  <w:num w:numId="58" w16cid:durableId="2078816116">
    <w:abstractNumId w:val="16"/>
    <w:lvlOverride w:ilvl="0">
      <w:startOverride w:val="1"/>
    </w:lvlOverride>
  </w:num>
  <w:num w:numId="59" w16cid:durableId="324094638">
    <w:abstractNumId w:val="16"/>
    <w:lvlOverride w:ilvl="0">
      <w:startOverride w:val="1"/>
    </w:lvlOverride>
  </w:num>
  <w:num w:numId="60" w16cid:durableId="2099015484">
    <w:abstractNumId w:val="13"/>
    <w:lvlOverride w:ilvl="0">
      <w:startOverride w:val="1"/>
    </w:lvlOverride>
  </w:num>
  <w:num w:numId="61" w16cid:durableId="1454132400">
    <w:abstractNumId w:val="7"/>
  </w:num>
  <w:num w:numId="62" w16cid:durableId="955214739">
    <w:abstractNumId w:val="3"/>
  </w:num>
  <w:num w:numId="63" w16cid:durableId="1058169891">
    <w:abstractNumId w:val="13"/>
    <w:lvlOverride w:ilvl="0">
      <w:startOverride w:val="1"/>
    </w:lvlOverride>
  </w:num>
  <w:num w:numId="64" w16cid:durableId="2046827764">
    <w:abstractNumId w:val="13"/>
    <w:lvlOverride w:ilvl="0">
      <w:startOverride w:val="1"/>
    </w:lvlOverride>
  </w:num>
  <w:num w:numId="65" w16cid:durableId="1625236153">
    <w:abstractNumId w:val="13"/>
    <w:lvlOverride w:ilvl="0">
      <w:startOverride w:val="1"/>
    </w:lvlOverride>
  </w:num>
  <w:num w:numId="66" w16cid:durableId="816189322">
    <w:abstractNumId w:val="18"/>
  </w:num>
  <w:num w:numId="67" w16cid:durableId="170413664">
    <w:abstractNumId w:val="12"/>
  </w:num>
  <w:num w:numId="68" w16cid:durableId="588656986">
    <w:abstractNumId w:val="13"/>
    <w:lvlOverride w:ilvl="0">
      <w:startOverride w:val="1"/>
    </w:lvlOverride>
  </w:num>
  <w:num w:numId="69" w16cid:durableId="1506240565">
    <w:abstractNumId w:val="9"/>
  </w:num>
  <w:num w:numId="70" w16cid:durableId="585655331">
    <w:abstractNumId w:val="10"/>
  </w:num>
  <w:num w:numId="71" w16cid:durableId="1122111999">
    <w:abstractNumId w:val="2"/>
  </w:num>
  <w:num w:numId="72" w16cid:durableId="1552233523">
    <w:abstractNumId w:val="0"/>
  </w:num>
  <w:num w:numId="73" w16cid:durableId="2003660338">
    <w:abstractNumId w:val="13"/>
    <w:lvlOverride w:ilvl="0">
      <w:startOverride w:val="1"/>
    </w:lvlOverride>
  </w:num>
  <w:num w:numId="74" w16cid:durableId="1416128794">
    <w:abstractNumId w:val="1"/>
  </w:num>
  <w:num w:numId="75" w16cid:durableId="1846625363">
    <w:abstractNumId w:val="15"/>
  </w:num>
  <w:num w:numId="76" w16cid:durableId="1485393831">
    <w:abstractNumId w:val="17"/>
  </w:num>
  <w:num w:numId="77" w16cid:durableId="122817720">
    <w:abstractNumId w:val="6"/>
  </w:num>
  <w:num w:numId="78" w16cid:durableId="803931249">
    <w:abstractNumId w:val="13"/>
    <w:lvlOverride w:ilvl="0">
      <w:startOverride w:val="1"/>
    </w:lvlOverride>
  </w:num>
  <w:num w:numId="79" w16cid:durableId="1180005751">
    <w:abstractNumId w:val="16"/>
    <w:lvlOverride w:ilvl="0">
      <w:startOverride w:val="1"/>
    </w:lvlOverride>
  </w:num>
  <w:num w:numId="80" w16cid:durableId="2073774445">
    <w:abstractNumId w:val="16"/>
    <w:lvlOverride w:ilvl="0">
      <w:startOverride w:val="1"/>
    </w:lvlOverride>
  </w:num>
  <w:num w:numId="81" w16cid:durableId="286008399">
    <w:abstractNumId w:val="16"/>
    <w:lvlOverride w:ilvl="0">
      <w:startOverride w:val="1"/>
    </w:lvlOverride>
  </w:num>
  <w:num w:numId="82" w16cid:durableId="1874616529">
    <w:abstractNumId w:val="16"/>
    <w:lvlOverride w:ilvl="0">
      <w:startOverride w:val="1"/>
    </w:lvlOverride>
  </w:num>
  <w:num w:numId="83" w16cid:durableId="1434469652">
    <w:abstractNumId w:val="16"/>
    <w:lvlOverride w:ilvl="0">
      <w:startOverride w:val="1"/>
    </w:lvlOverride>
  </w:num>
  <w:num w:numId="84" w16cid:durableId="506016098">
    <w:abstractNumId w:val="16"/>
    <w:lvlOverride w:ilvl="0">
      <w:startOverride w:val="1"/>
    </w:lvlOverride>
  </w:num>
  <w:num w:numId="85" w16cid:durableId="1729112874">
    <w:abstractNumId w:val="16"/>
    <w:lvlOverride w:ilvl="0">
      <w:startOverride w:val="1"/>
    </w:lvlOverride>
  </w:num>
  <w:num w:numId="86" w16cid:durableId="820998139">
    <w:abstractNumId w:val="16"/>
    <w:lvlOverride w:ilvl="0">
      <w:startOverride w:val="1"/>
    </w:lvlOverride>
  </w:num>
  <w:num w:numId="87" w16cid:durableId="1165784729">
    <w:abstractNumId w:val="16"/>
    <w:lvlOverride w:ilvl="0">
      <w:startOverride w:val="1"/>
    </w:lvlOverride>
  </w:num>
  <w:num w:numId="88" w16cid:durableId="287469388">
    <w:abstractNumId w:val="16"/>
    <w:lvlOverride w:ilvl="0">
      <w:startOverride w:val="1"/>
    </w:lvlOverride>
  </w:num>
  <w:num w:numId="89" w16cid:durableId="1328291708">
    <w:abstractNumId w:val="16"/>
    <w:lvlOverride w:ilvl="0">
      <w:startOverride w:val="1"/>
    </w:lvlOverride>
  </w:num>
  <w:num w:numId="90" w16cid:durableId="220798501">
    <w:abstractNumId w:val="16"/>
    <w:lvlOverride w:ilvl="0">
      <w:startOverride w:val="1"/>
    </w:lvlOverride>
  </w:num>
  <w:num w:numId="91" w16cid:durableId="8802594">
    <w:abstractNumId w:val="16"/>
    <w:lvlOverride w:ilvl="0">
      <w:startOverride w:val="1"/>
    </w:lvlOverride>
  </w:num>
  <w:num w:numId="92" w16cid:durableId="272905265">
    <w:abstractNumId w:val="16"/>
    <w:lvlOverride w:ilvl="0">
      <w:startOverride w:val="1"/>
    </w:lvlOverride>
  </w:num>
  <w:num w:numId="93" w16cid:durableId="1847789518">
    <w:abstractNumId w:val="16"/>
    <w:lvlOverride w:ilvl="0">
      <w:startOverride w:val="1"/>
    </w:lvlOverride>
  </w:num>
  <w:num w:numId="94" w16cid:durableId="316304303">
    <w:abstractNumId w:val="16"/>
    <w:lvlOverride w:ilvl="0">
      <w:startOverride w:val="1"/>
    </w:lvlOverride>
  </w:num>
  <w:num w:numId="95" w16cid:durableId="98985492">
    <w:abstractNumId w:val="16"/>
    <w:lvlOverride w:ilvl="0">
      <w:startOverride w:val="1"/>
    </w:lvlOverride>
  </w:num>
  <w:num w:numId="96" w16cid:durableId="1840343575">
    <w:abstractNumId w:val="16"/>
    <w:lvlOverride w:ilvl="0">
      <w:startOverride w:val="1"/>
    </w:lvlOverride>
  </w:num>
  <w:num w:numId="97" w16cid:durableId="678505189">
    <w:abstractNumId w:val="16"/>
    <w:lvlOverride w:ilvl="0">
      <w:startOverride w:val="1"/>
    </w:lvlOverride>
  </w:num>
  <w:num w:numId="98" w16cid:durableId="1237668282">
    <w:abstractNumId w:val="16"/>
    <w:lvlOverride w:ilvl="0">
      <w:startOverride w:val="1"/>
    </w:lvlOverride>
  </w:num>
  <w:num w:numId="99" w16cid:durableId="453182355">
    <w:abstractNumId w:val="16"/>
    <w:lvlOverride w:ilvl="0">
      <w:startOverride w:val="1"/>
    </w:lvlOverride>
  </w:num>
  <w:num w:numId="100" w16cid:durableId="1936134668">
    <w:abstractNumId w:val="16"/>
    <w:lvlOverride w:ilvl="0">
      <w:startOverride w:val="1"/>
    </w:lvlOverride>
  </w:num>
  <w:num w:numId="101" w16cid:durableId="1122502413">
    <w:abstractNumId w:val="16"/>
    <w:lvlOverride w:ilvl="0">
      <w:startOverride w:val="1"/>
    </w:lvlOverride>
  </w:num>
  <w:num w:numId="102" w16cid:durableId="929196112">
    <w:abstractNumId w:val="16"/>
    <w:lvlOverride w:ilvl="0">
      <w:startOverride w:val="1"/>
    </w:lvlOverride>
  </w:num>
  <w:num w:numId="103" w16cid:durableId="1888832751">
    <w:abstractNumId w:val="16"/>
    <w:lvlOverride w:ilvl="0">
      <w:startOverride w:val="1"/>
    </w:lvlOverride>
  </w:num>
  <w:num w:numId="104" w16cid:durableId="2078089686">
    <w:abstractNumId w:val="16"/>
    <w:lvlOverride w:ilvl="0">
      <w:startOverride w:val="1"/>
    </w:lvlOverride>
  </w:num>
  <w:num w:numId="105" w16cid:durableId="401173614">
    <w:abstractNumId w:val="16"/>
    <w:lvlOverride w:ilvl="0">
      <w:startOverride w:val="1"/>
    </w:lvlOverride>
  </w:num>
  <w:num w:numId="106" w16cid:durableId="561792161">
    <w:abstractNumId w:val="16"/>
    <w:lvlOverride w:ilvl="0">
      <w:startOverride w:val="1"/>
    </w:lvlOverride>
  </w:num>
  <w:num w:numId="107" w16cid:durableId="1853564736">
    <w:abstractNumId w:val="16"/>
    <w:lvlOverride w:ilvl="0">
      <w:startOverride w:val="1"/>
    </w:lvlOverride>
  </w:num>
  <w:num w:numId="108" w16cid:durableId="1048723331">
    <w:abstractNumId w:val="16"/>
    <w:lvlOverride w:ilvl="0">
      <w:startOverride w:val="1"/>
    </w:lvlOverride>
  </w:num>
  <w:num w:numId="109" w16cid:durableId="354889135">
    <w:abstractNumId w:val="16"/>
    <w:lvlOverride w:ilvl="0">
      <w:startOverride w:val="1"/>
    </w:lvlOverride>
  </w:num>
  <w:num w:numId="110" w16cid:durableId="523982670">
    <w:abstractNumId w:val="16"/>
    <w:lvlOverride w:ilvl="0">
      <w:startOverride w:val="1"/>
    </w:lvlOverride>
  </w:num>
  <w:num w:numId="111" w16cid:durableId="310790383">
    <w:abstractNumId w:val="16"/>
    <w:lvlOverride w:ilvl="0">
      <w:startOverride w:val="1"/>
    </w:lvlOverride>
  </w:num>
  <w:num w:numId="112" w16cid:durableId="1791630435">
    <w:abstractNumId w:val="16"/>
    <w:lvlOverride w:ilvl="0">
      <w:startOverride w:val="1"/>
    </w:lvlOverride>
  </w:num>
  <w:num w:numId="113" w16cid:durableId="755058917">
    <w:abstractNumId w:val="16"/>
    <w:lvlOverride w:ilvl="0">
      <w:startOverride w:val="1"/>
    </w:lvlOverride>
  </w:num>
  <w:num w:numId="114" w16cid:durableId="412746960">
    <w:abstractNumId w:val="16"/>
    <w:lvlOverride w:ilvl="0">
      <w:startOverride w:val="1"/>
    </w:lvlOverride>
  </w:num>
  <w:num w:numId="115" w16cid:durableId="1058045860">
    <w:abstractNumId w:val="16"/>
    <w:lvlOverride w:ilvl="0">
      <w:startOverride w:val="1"/>
    </w:lvlOverride>
  </w:num>
  <w:num w:numId="116" w16cid:durableId="1671761938">
    <w:abstractNumId w:val="16"/>
    <w:lvlOverride w:ilvl="0">
      <w:startOverride w:val="1"/>
    </w:lvlOverride>
  </w:num>
  <w:num w:numId="117" w16cid:durableId="50084852">
    <w:abstractNumId w:val="16"/>
    <w:lvlOverride w:ilvl="0">
      <w:startOverride w:val="1"/>
    </w:lvlOverride>
  </w:num>
  <w:num w:numId="118" w16cid:durableId="495460778">
    <w:abstractNumId w:val="16"/>
    <w:lvlOverride w:ilvl="0">
      <w:startOverride w:val="1"/>
    </w:lvlOverride>
  </w:num>
  <w:num w:numId="119" w16cid:durableId="760487969">
    <w:abstractNumId w:val="16"/>
    <w:lvlOverride w:ilvl="0">
      <w:startOverride w:val="1"/>
    </w:lvlOverride>
  </w:num>
  <w:num w:numId="120" w16cid:durableId="960497904">
    <w:abstractNumId w:val="16"/>
    <w:lvlOverride w:ilvl="0">
      <w:startOverride w:val="1"/>
    </w:lvlOverride>
  </w:num>
  <w:num w:numId="121" w16cid:durableId="1192181416">
    <w:abstractNumId w:val="16"/>
    <w:lvlOverride w:ilvl="0">
      <w:startOverride w:val="1"/>
    </w:lvlOverride>
  </w:num>
  <w:num w:numId="122" w16cid:durableId="1970281005">
    <w:abstractNumId w:val="13"/>
    <w:lvlOverride w:ilvl="0">
      <w:startOverride w:val="1"/>
    </w:lvlOverride>
  </w:num>
  <w:num w:numId="123" w16cid:durableId="1709910937">
    <w:abstractNumId w:val="16"/>
    <w:lvlOverride w:ilvl="0">
      <w:startOverride w:val="1"/>
    </w:lvlOverride>
  </w:num>
  <w:num w:numId="124" w16cid:durableId="512767842">
    <w:abstractNumId w:val="16"/>
    <w:lvlOverride w:ilvl="0">
      <w:startOverride w:val="1"/>
    </w:lvlOverride>
  </w:num>
  <w:num w:numId="125" w16cid:durableId="868569903">
    <w:abstractNumId w:val="16"/>
    <w:lvlOverride w:ilvl="0">
      <w:startOverride w:val="1"/>
    </w:lvlOverride>
  </w:num>
  <w:num w:numId="126" w16cid:durableId="1653832638">
    <w:abstractNumId w:val="16"/>
    <w:lvlOverride w:ilvl="0">
      <w:startOverride w:val="1"/>
    </w:lvlOverride>
  </w:num>
  <w:num w:numId="127" w16cid:durableId="2126537643">
    <w:abstractNumId w:val="16"/>
    <w:lvlOverride w:ilvl="0">
      <w:startOverride w:val="1"/>
    </w:lvlOverride>
  </w:num>
  <w:num w:numId="128" w16cid:durableId="373359285">
    <w:abstractNumId w:val="16"/>
    <w:lvlOverride w:ilvl="0">
      <w:startOverride w:val="1"/>
    </w:lvlOverride>
  </w:num>
  <w:num w:numId="129" w16cid:durableId="102769329">
    <w:abstractNumId w:val="16"/>
    <w:lvlOverride w:ilvl="0">
      <w:startOverride w:val="1"/>
    </w:lvlOverride>
  </w:num>
  <w:num w:numId="130" w16cid:durableId="676274207">
    <w:abstractNumId w:val="16"/>
    <w:lvlOverride w:ilvl="0">
      <w:startOverride w:val="1"/>
    </w:lvlOverride>
  </w:num>
  <w:num w:numId="131" w16cid:durableId="1712149668">
    <w:abstractNumId w:val="16"/>
    <w:lvlOverride w:ilvl="0">
      <w:startOverride w:val="1"/>
    </w:lvlOverride>
  </w:num>
  <w:num w:numId="132" w16cid:durableId="674068613">
    <w:abstractNumId w:val="16"/>
    <w:lvlOverride w:ilvl="0">
      <w:startOverride w:val="1"/>
    </w:lvlOverride>
  </w:num>
  <w:num w:numId="133" w16cid:durableId="1168667731">
    <w:abstractNumId w:val="16"/>
    <w:lvlOverride w:ilvl="0">
      <w:startOverride w:val="1"/>
    </w:lvlOverride>
  </w:num>
  <w:num w:numId="134" w16cid:durableId="632061322">
    <w:abstractNumId w:val="16"/>
    <w:lvlOverride w:ilvl="0">
      <w:startOverride w:val="1"/>
    </w:lvlOverride>
  </w:num>
  <w:num w:numId="135" w16cid:durableId="1220559695">
    <w:abstractNumId w:val="16"/>
    <w:lvlOverride w:ilvl="0">
      <w:startOverride w:val="1"/>
    </w:lvlOverride>
  </w:num>
  <w:num w:numId="136" w16cid:durableId="2036995902">
    <w:abstractNumId w:val="16"/>
    <w:lvlOverride w:ilvl="0">
      <w:startOverride w:val="1"/>
    </w:lvlOverride>
  </w:num>
  <w:num w:numId="137" w16cid:durableId="1641379086">
    <w:abstractNumId w:val="16"/>
    <w:lvlOverride w:ilvl="0">
      <w:startOverride w:val="1"/>
    </w:lvlOverride>
  </w:num>
  <w:num w:numId="138" w16cid:durableId="198902144">
    <w:abstractNumId w:val="16"/>
    <w:lvlOverride w:ilvl="0">
      <w:startOverride w:val="1"/>
    </w:lvlOverride>
  </w:num>
  <w:num w:numId="139" w16cid:durableId="266425075">
    <w:abstractNumId w:val="16"/>
    <w:lvlOverride w:ilvl="0">
      <w:startOverride w:val="1"/>
    </w:lvlOverride>
  </w:num>
  <w:num w:numId="140" w16cid:durableId="799374625">
    <w:abstractNumId w:val="16"/>
    <w:lvlOverride w:ilvl="0">
      <w:startOverride w:val="1"/>
    </w:lvlOverride>
  </w:num>
  <w:num w:numId="141" w16cid:durableId="1107234193">
    <w:abstractNumId w:val="16"/>
    <w:lvlOverride w:ilvl="0">
      <w:startOverride w:val="1"/>
    </w:lvlOverride>
  </w:num>
  <w:num w:numId="142" w16cid:durableId="2052336539">
    <w:abstractNumId w:val="16"/>
    <w:lvlOverride w:ilvl="0">
      <w:startOverride w:val="1"/>
    </w:lvlOverride>
  </w:num>
  <w:num w:numId="143" w16cid:durableId="561988282">
    <w:abstractNumId w:val="16"/>
    <w:lvlOverride w:ilvl="0">
      <w:startOverride w:val="1"/>
    </w:lvlOverride>
  </w:num>
  <w:num w:numId="144" w16cid:durableId="546913668">
    <w:abstractNumId w:val="16"/>
    <w:lvlOverride w:ilvl="0">
      <w:startOverride w:val="1"/>
    </w:lvlOverride>
  </w:num>
  <w:num w:numId="145" w16cid:durableId="1090002950">
    <w:abstractNumId w:val="16"/>
    <w:lvlOverride w:ilvl="0">
      <w:startOverride w:val="1"/>
    </w:lvlOverride>
  </w:num>
  <w:num w:numId="146" w16cid:durableId="915407176">
    <w:abstractNumId w:val="16"/>
    <w:lvlOverride w:ilvl="0">
      <w:startOverride w:val="1"/>
    </w:lvlOverride>
  </w:num>
  <w:num w:numId="147" w16cid:durableId="332688216">
    <w:abstractNumId w:val="14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isplayBackgroundShape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48"/>
    <w:rsid w:val="0000212C"/>
    <w:rsid w:val="00006ECC"/>
    <w:rsid w:val="00012240"/>
    <w:rsid w:val="000125E0"/>
    <w:rsid w:val="00014D71"/>
    <w:rsid w:val="00020B93"/>
    <w:rsid w:val="000224CD"/>
    <w:rsid w:val="0002261B"/>
    <w:rsid w:val="0002358A"/>
    <w:rsid w:val="00037919"/>
    <w:rsid w:val="00037A23"/>
    <w:rsid w:val="000601CE"/>
    <w:rsid w:val="00063118"/>
    <w:rsid w:val="00063B02"/>
    <w:rsid w:val="0006478F"/>
    <w:rsid w:val="0006531B"/>
    <w:rsid w:val="0006688D"/>
    <w:rsid w:val="00070326"/>
    <w:rsid w:val="00072259"/>
    <w:rsid w:val="00074537"/>
    <w:rsid w:val="000747D1"/>
    <w:rsid w:val="00074E1F"/>
    <w:rsid w:val="00081E79"/>
    <w:rsid w:val="00082F68"/>
    <w:rsid w:val="00084991"/>
    <w:rsid w:val="00085B82"/>
    <w:rsid w:val="00091EEC"/>
    <w:rsid w:val="000A2D78"/>
    <w:rsid w:val="000A6983"/>
    <w:rsid w:val="000A7DA4"/>
    <w:rsid w:val="000B2920"/>
    <w:rsid w:val="000B4F08"/>
    <w:rsid w:val="000B7113"/>
    <w:rsid w:val="000C2AE9"/>
    <w:rsid w:val="000C73EC"/>
    <w:rsid w:val="000D3FC2"/>
    <w:rsid w:val="000D7443"/>
    <w:rsid w:val="000D7774"/>
    <w:rsid w:val="000E5A1C"/>
    <w:rsid w:val="000E69BD"/>
    <w:rsid w:val="000F62D9"/>
    <w:rsid w:val="00100E79"/>
    <w:rsid w:val="00103A55"/>
    <w:rsid w:val="00106EFE"/>
    <w:rsid w:val="00112A6D"/>
    <w:rsid w:val="00114E52"/>
    <w:rsid w:val="00117F90"/>
    <w:rsid w:val="001204FD"/>
    <w:rsid w:val="00125E68"/>
    <w:rsid w:val="0013022D"/>
    <w:rsid w:val="001302C3"/>
    <w:rsid w:val="0013044B"/>
    <w:rsid w:val="001427CC"/>
    <w:rsid w:val="001433A1"/>
    <w:rsid w:val="00143F56"/>
    <w:rsid w:val="00144A72"/>
    <w:rsid w:val="00144DF5"/>
    <w:rsid w:val="00147616"/>
    <w:rsid w:val="00152216"/>
    <w:rsid w:val="00156871"/>
    <w:rsid w:val="0015701F"/>
    <w:rsid w:val="001621AF"/>
    <w:rsid w:val="00165866"/>
    <w:rsid w:val="00182EB0"/>
    <w:rsid w:val="0018360A"/>
    <w:rsid w:val="00187EA1"/>
    <w:rsid w:val="001926E0"/>
    <w:rsid w:val="00192903"/>
    <w:rsid w:val="00192E50"/>
    <w:rsid w:val="001951B5"/>
    <w:rsid w:val="001A0F37"/>
    <w:rsid w:val="001A6567"/>
    <w:rsid w:val="001A7A37"/>
    <w:rsid w:val="001B7A1E"/>
    <w:rsid w:val="001C7884"/>
    <w:rsid w:val="001D73D0"/>
    <w:rsid w:val="001E156E"/>
    <w:rsid w:val="001E316D"/>
    <w:rsid w:val="001E4C92"/>
    <w:rsid w:val="001E5289"/>
    <w:rsid w:val="001E5E6A"/>
    <w:rsid w:val="001E6C6F"/>
    <w:rsid w:val="001F1AB9"/>
    <w:rsid w:val="001F520B"/>
    <w:rsid w:val="00201A77"/>
    <w:rsid w:val="00202ECD"/>
    <w:rsid w:val="002113F3"/>
    <w:rsid w:val="002142B7"/>
    <w:rsid w:val="00214E07"/>
    <w:rsid w:val="00216309"/>
    <w:rsid w:val="00217E4B"/>
    <w:rsid w:val="0022111F"/>
    <w:rsid w:val="00232928"/>
    <w:rsid w:val="00235D0C"/>
    <w:rsid w:val="00237FB1"/>
    <w:rsid w:val="0024376B"/>
    <w:rsid w:val="0025128D"/>
    <w:rsid w:val="0025442F"/>
    <w:rsid w:val="002656B5"/>
    <w:rsid w:val="00266690"/>
    <w:rsid w:val="00271BF7"/>
    <w:rsid w:val="00272610"/>
    <w:rsid w:val="00274B83"/>
    <w:rsid w:val="00277888"/>
    <w:rsid w:val="002819A8"/>
    <w:rsid w:val="00287DE3"/>
    <w:rsid w:val="00291A2D"/>
    <w:rsid w:val="00292B61"/>
    <w:rsid w:val="00293855"/>
    <w:rsid w:val="00293FFC"/>
    <w:rsid w:val="00296748"/>
    <w:rsid w:val="00297952"/>
    <w:rsid w:val="002A00ED"/>
    <w:rsid w:val="002A02E7"/>
    <w:rsid w:val="002A3573"/>
    <w:rsid w:val="002A5C08"/>
    <w:rsid w:val="002A7AC5"/>
    <w:rsid w:val="002B0494"/>
    <w:rsid w:val="002C0158"/>
    <w:rsid w:val="002C232A"/>
    <w:rsid w:val="002C2748"/>
    <w:rsid w:val="002C6C4D"/>
    <w:rsid w:val="002D3797"/>
    <w:rsid w:val="002D791E"/>
    <w:rsid w:val="002E0843"/>
    <w:rsid w:val="002E27A4"/>
    <w:rsid w:val="002E2E94"/>
    <w:rsid w:val="002E55B7"/>
    <w:rsid w:val="002E614C"/>
    <w:rsid w:val="00300CA9"/>
    <w:rsid w:val="00304555"/>
    <w:rsid w:val="00304C5E"/>
    <w:rsid w:val="00312A12"/>
    <w:rsid w:val="0031502A"/>
    <w:rsid w:val="00315167"/>
    <w:rsid w:val="003152F9"/>
    <w:rsid w:val="0032733E"/>
    <w:rsid w:val="003304F5"/>
    <w:rsid w:val="00333812"/>
    <w:rsid w:val="003378B3"/>
    <w:rsid w:val="00337DFF"/>
    <w:rsid w:val="00342ED4"/>
    <w:rsid w:val="00345D98"/>
    <w:rsid w:val="00346651"/>
    <w:rsid w:val="00347D22"/>
    <w:rsid w:val="00350F6D"/>
    <w:rsid w:val="0035165A"/>
    <w:rsid w:val="00352539"/>
    <w:rsid w:val="003533C2"/>
    <w:rsid w:val="00356203"/>
    <w:rsid w:val="00356AC9"/>
    <w:rsid w:val="003602BF"/>
    <w:rsid w:val="0036177F"/>
    <w:rsid w:val="003617B5"/>
    <w:rsid w:val="00365E8A"/>
    <w:rsid w:val="00365F62"/>
    <w:rsid w:val="003672AB"/>
    <w:rsid w:val="00367497"/>
    <w:rsid w:val="0037059E"/>
    <w:rsid w:val="0038462E"/>
    <w:rsid w:val="0038763C"/>
    <w:rsid w:val="00390EAC"/>
    <w:rsid w:val="0039142C"/>
    <w:rsid w:val="00391CBA"/>
    <w:rsid w:val="00393038"/>
    <w:rsid w:val="00395ADB"/>
    <w:rsid w:val="00395C25"/>
    <w:rsid w:val="00396246"/>
    <w:rsid w:val="003964FF"/>
    <w:rsid w:val="003A1AAF"/>
    <w:rsid w:val="003A4BFB"/>
    <w:rsid w:val="003A7D34"/>
    <w:rsid w:val="003B3270"/>
    <w:rsid w:val="003B4422"/>
    <w:rsid w:val="003B5DA2"/>
    <w:rsid w:val="003B7271"/>
    <w:rsid w:val="003C22FE"/>
    <w:rsid w:val="003C5ECC"/>
    <w:rsid w:val="003D0B8F"/>
    <w:rsid w:val="003D2233"/>
    <w:rsid w:val="003E4C68"/>
    <w:rsid w:val="003E7037"/>
    <w:rsid w:val="003F07EE"/>
    <w:rsid w:val="003F0C4C"/>
    <w:rsid w:val="003F6CCD"/>
    <w:rsid w:val="0040055A"/>
    <w:rsid w:val="004008F0"/>
    <w:rsid w:val="00403B36"/>
    <w:rsid w:val="004208E9"/>
    <w:rsid w:val="00421875"/>
    <w:rsid w:val="00423BA2"/>
    <w:rsid w:val="00426B8E"/>
    <w:rsid w:val="00430B1C"/>
    <w:rsid w:val="00432246"/>
    <w:rsid w:val="00440B06"/>
    <w:rsid w:val="00442CAA"/>
    <w:rsid w:val="00447B81"/>
    <w:rsid w:val="0045184F"/>
    <w:rsid w:val="00454EEE"/>
    <w:rsid w:val="00457B65"/>
    <w:rsid w:val="00474B9B"/>
    <w:rsid w:val="00475AB4"/>
    <w:rsid w:val="004812FC"/>
    <w:rsid w:val="00483E66"/>
    <w:rsid w:val="00484BE3"/>
    <w:rsid w:val="00487142"/>
    <w:rsid w:val="00490D37"/>
    <w:rsid w:val="004A0EB1"/>
    <w:rsid w:val="004A18C7"/>
    <w:rsid w:val="004A1C58"/>
    <w:rsid w:val="004A276F"/>
    <w:rsid w:val="004A2B26"/>
    <w:rsid w:val="004A597C"/>
    <w:rsid w:val="004B403C"/>
    <w:rsid w:val="004C1D8A"/>
    <w:rsid w:val="004C77F6"/>
    <w:rsid w:val="004D00F4"/>
    <w:rsid w:val="004D111E"/>
    <w:rsid w:val="004D1495"/>
    <w:rsid w:val="004D17AE"/>
    <w:rsid w:val="004D71C9"/>
    <w:rsid w:val="004E41D8"/>
    <w:rsid w:val="004F09BD"/>
    <w:rsid w:val="004F14F7"/>
    <w:rsid w:val="004F216A"/>
    <w:rsid w:val="004F2B67"/>
    <w:rsid w:val="00504518"/>
    <w:rsid w:val="00514A43"/>
    <w:rsid w:val="00517BEE"/>
    <w:rsid w:val="00517CE5"/>
    <w:rsid w:val="00517D32"/>
    <w:rsid w:val="00517FF1"/>
    <w:rsid w:val="00522257"/>
    <w:rsid w:val="00522B8F"/>
    <w:rsid w:val="0052381A"/>
    <w:rsid w:val="0052473B"/>
    <w:rsid w:val="005317AD"/>
    <w:rsid w:val="0053267C"/>
    <w:rsid w:val="005405FD"/>
    <w:rsid w:val="005406FF"/>
    <w:rsid w:val="00543E08"/>
    <w:rsid w:val="005465B2"/>
    <w:rsid w:val="00547A62"/>
    <w:rsid w:val="00552FAB"/>
    <w:rsid w:val="00553B4A"/>
    <w:rsid w:val="00553ECE"/>
    <w:rsid w:val="00555241"/>
    <w:rsid w:val="0056218A"/>
    <w:rsid w:val="0057474F"/>
    <w:rsid w:val="00574DFE"/>
    <w:rsid w:val="00577126"/>
    <w:rsid w:val="00581654"/>
    <w:rsid w:val="00587DE1"/>
    <w:rsid w:val="005914BA"/>
    <w:rsid w:val="00591724"/>
    <w:rsid w:val="00593E42"/>
    <w:rsid w:val="00594DEB"/>
    <w:rsid w:val="00597C31"/>
    <w:rsid w:val="005A2F56"/>
    <w:rsid w:val="005A36A7"/>
    <w:rsid w:val="005B27EB"/>
    <w:rsid w:val="005B50B5"/>
    <w:rsid w:val="005B6766"/>
    <w:rsid w:val="005C32F5"/>
    <w:rsid w:val="005C3C2F"/>
    <w:rsid w:val="005C5ADA"/>
    <w:rsid w:val="005D141E"/>
    <w:rsid w:val="005D7796"/>
    <w:rsid w:val="005E726D"/>
    <w:rsid w:val="005F0A22"/>
    <w:rsid w:val="005F4C4B"/>
    <w:rsid w:val="00600854"/>
    <w:rsid w:val="00602538"/>
    <w:rsid w:val="00602B09"/>
    <w:rsid w:val="006071EC"/>
    <w:rsid w:val="006115E8"/>
    <w:rsid w:val="0061428C"/>
    <w:rsid w:val="00626B12"/>
    <w:rsid w:val="00630926"/>
    <w:rsid w:val="00640C59"/>
    <w:rsid w:val="0064175D"/>
    <w:rsid w:val="00642AE5"/>
    <w:rsid w:val="0065169A"/>
    <w:rsid w:val="00653083"/>
    <w:rsid w:val="006617A7"/>
    <w:rsid w:val="00663349"/>
    <w:rsid w:val="00663D14"/>
    <w:rsid w:val="00665457"/>
    <w:rsid w:val="0067361C"/>
    <w:rsid w:val="00677068"/>
    <w:rsid w:val="00682952"/>
    <w:rsid w:val="0068512C"/>
    <w:rsid w:val="00685E0E"/>
    <w:rsid w:val="00687E93"/>
    <w:rsid w:val="00690476"/>
    <w:rsid w:val="006A3CEC"/>
    <w:rsid w:val="006A6039"/>
    <w:rsid w:val="006A7D73"/>
    <w:rsid w:val="006B037E"/>
    <w:rsid w:val="006B07BA"/>
    <w:rsid w:val="006B0EF3"/>
    <w:rsid w:val="006C09B4"/>
    <w:rsid w:val="006C1ADA"/>
    <w:rsid w:val="006D30F2"/>
    <w:rsid w:val="006D51BC"/>
    <w:rsid w:val="006D63B9"/>
    <w:rsid w:val="006E653A"/>
    <w:rsid w:val="00700C58"/>
    <w:rsid w:val="00706D5F"/>
    <w:rsid w:val="0071093D"/>
    <w:rsid w:val="00715F48"/>
    <w:rsid w:val="007242E9"/>
    <w:rsid w:val="00726C68"/>
    <w:rsid w:val="00727A1C"/>
    <w:rsid w:val="0073139A"/>
    <w:rsid w:val="00731F40"/>
    <w:rsid w:val="00745A2B"/>
    <w:rsid w:val="00746E43"/>
    <w:rsid w:val="00755456"/>
    <w:rsid w:val="007608DB"/>
    <w:rsid w:val="00760E5D"/>
    <w:rsid w:val="007626EF"/>
    <w:rsid w:val="00763666"/>
    <w:rsid w:val="00770267"/>
    <w:rsid w:val="00771379"/>
    <w:rsid w:val="00771751"/>
    <w:rsid w:val="007718B7"/>
    <w:rsid w:val="007724EC"/>
    <w:rsid w:val="00774742"/>
    <w:rsid w:val="00775440"/>
    <w:rsid w:val="00775A0B"/>
    <w:rsid w:val="00775D64"/>
    <w:rsid w:val="00775DE1"/>
    <w:rsid w:val="0078123C"/>
    <w:rsid w:val="007818FC"/>
    <w:rsid w:val="00783D97"/>
    <w:rsid w:val="00790E9D"/>
    <w:rsid w:val="007929DA"/>
    <w:rsid w:val="00797C44"/>
    <w:rsid w:val="007A0286"/>
    <w:rsid w:val="007A2096"/>
    <w:rsid w:val="007A4E07"/>
    <w:rsid w:val="007B1CD6"/>
    <w:rsid w:val="007B2377"/>
    <w:rsid w:val="007B2527"/>
    <w:rsid w:val="007B2D0B"/>
    <w:rsid w:val="007B424F"/>
    <w:rsid w:val="007B6443"/>
    <w:rsid w:val="007B6BD7"/>
    <w:rsid w:val="007B79B5"/>
    <w:rsid w:val="007C3E2D"/>
    <w:rsid w:val="007C6E6B"/>
    <w:rsid w:val="007C701A"/>
    <w:rsid w:val="007C7A92"/>
    <w:rsid w:val="007D11E6"/>
    <w:rsid w:val="007D15E3"/>
    <w:rsid w:val="007D4B66"/>
    <w:rsid w:val="007E1656"/>
    <w:rsid w:val="007E2426"/>
    <w:rsid w:val="007E47A7"/>
    <w:rsid w:val="007E6D00"/>
    <w:rsid w:val="007E78E1"/>
    <w:rsid w:val="007F243C"/>
    <w:rsid w:val="007F42BA"/>
    <w:rsid w:val="007F4745"/>
    <w:rsid w:val="00801FED"/>
    <w:rsid w:val="00804D15"/>
    <w:rsid w:val="00805618"/>
    <w:rsid w:val="0081047C"/>
    <w:rsid w:val="00813686"/>
    <w:rsid w:val="00814EFB"/>
    <w:rsid w:val="00816729"/>
    <w:rsid w:val="008208B1"/>
    <w:rsid w:val="00824C06"/>
    <w:rsid w:val="008334EF"/>
    <w:rsid w:val="00835136"/>
    <w:rsid w:val="008374B0"/>
    <w:rsid w:val="00840477"/>
    <w:rsid w:val="008523A8"/>
    <w:rsid w:val="0085409A"/>
    <w:rsid w:val="0085583C"/>
    <w:rsid w:val="00856E4E"/>
    <w:rsid w:val="00862F28"/>
    <w:rsid w:val="008678E8"/>
    <w:rsid w:val="00872D3D"/>
    <w:rsid w:val="00873FCC"/>
    <w:rsid w:val="008740D7"/>
    <w:rsid w:val="00877D22"/>
    <w:rsid w:val="00880BBF"/>
    <w:rsid w:val="00880C35"/>
    <w:rsid w:val="00880F5D"/>
    <w:rsid w:val="00881A3D"/>
    <w:rsid w:val="00883FA7"/>
    <w:rsid w:val="0088554B"/>
    <w:rsid w:val="00890D03"/>
    <w:rsid w:val="00892B4A"/>
    <w:rsid w:val="00892CDF"/>
    <w:rsid w:val="00895F46"/>
    <w:rsid w:val="008962B1"/>
    <w:rsid w:val="008A36CD"/>
    <w:rsid w:val="008A6249"/>
    <w:rsid w:val="008A7654"/>
    <w:rsid w:val="008B0045"/>
    <w:rsid w:val="008C0049"/>
    <w:rsid w:val="008C106A"/>
    <w:rsid w:val="008C424B"/>
    <w:rsid w:val="008C7626"/>
    <w:rsid w:val="008C7B58"/>
    <w:rsid w:val="008D15F3"/>
    <w:rsid w:val="008D1FC2"/>
    <w:rsid w:val="008D2EFF"/>
    <w:rsid w:val="008D419E"/>
    <w:rsid w:val="008D50E9"/>
    <w:rsid w:val="008D51AB"/>
    <w:rsid w:val="008D629B"/>
    <w:rsid w:val="008D794E"/>
    <w:rsid w:val="008E2FE0"/>
    <w:rsid w:val="008E5334"/>
    <w:rsid w:val="008E63A2"/>
    <w:rsid w:val="008F00F6"/>
    <w:rsid w:val="008F0E46"/>
    <w:rsid w:val="008F359B"/>
    <w:rsid w:val="008F3B77"/>
    <w:rsid w:val="008F4C0B"/>
    <w:rsid w:val="008F6A1A"/>
    <w:rsid w:val="009007A7"/>
    <w:rsid w:val="009039C7"/>
    <w:rsid w:val="00904CCE"/>
    <w:rsid w:val="00905AEF"/>
    <w:rsid w:val="0091000E"/>
    <w:rsid w:val="00916133"/>
    <w:rsid w:val="00920297"/>
    <w:rsid w:val="00920E0D"/>
    <w:rsid w:val="0093052A"/>
    <w:rsid w:val="0093419C"/>
    <w:rsid w:val="009341E1"/>
    <w:rsid w:val="00941A55"/>
    <w:rsid w:val="00941BD4"/>
    <w:rsid w:val="00942E4B"/>
    <w:rsid w:val="00946503"/>
    <w:rsid w:val="009477B4"/>
    <w:rsid w:val="009512DE"/>
    <w:rsid w:val="00956693"/>
    <w:rsid w:val="00956E8A"/>
    <w:rsid w:val="00964D13"/>
    <w:rsid w:val="009653E9"/>
    <w:rsid w:val="00971539"/>
    <w:rsid w:val="00974941"/>
    <w:rsid w:val="00974D8E"/>
    <w:rsid w:val="009804C7"/>
    <w:rsid w:val="00987985"/>
    <w:rsid w:val="00990A85"/>
    <w:rsid w:val="00994912"/>
    <w:rsid w:val="00994D38"/>
    <w:rsid w:val="009A0BB9"/>
    <w:rsid w:val="009A42A7"/>
    <w:rsid w:val="009A4705"/>
    <w:rsid w:val="009A47EA"/>
    <w:rsid w:val="009B6111"/>
    <w:rsid w:val="009B6CA3"/>
    <w:rsid w:val="009C011B"/>
    <w:rsid w:val="009C13CB"/>
    <w:rsid w:val="009C185F"/>
    <w:rsid w:val="009C194B"/>
    <w:rsid w:val="009C1BCF"/>
    <w:rsid w:val="009C2D2F"/>
    <w:rsid w:val="009C441C"/>
    <w:rsid w:val="009C44CB"/>
    <w:rsid w:val="009C5F17"/>
    <w:rsid w:val="009C7ADB"/>
    <w:rsid w:val="009D01CD"/>
    <w:rsid w:val="009D2E9A"/>
    <w:rsid w:val="009D53D4"/>
    <w:rsid w:val="009D6F5D"/>
    <w:rsid w:val="009E45F8"/>
    <w:rsid w:val="009E59D8"/>
    <w:rsid w:val="009F0602"/>
    <w:rsid w:val="009F3E71"/>
    <w:rsid w:val="009F5D9A"/>
    <w:rsid w:val="00A014E0"/>
    <w:rsid w:val="00A01BD9"/>
    <w:rsid w:val="00A05F18"/>
    <w:rsid w:val="00A127C9"/>
    <w:rsid w:val="00A2147E"/>
    <w:rsid w:val="00A22B57"/>
    <w:rsid w:val="00A2605E"/>
    <w:rsid w:val="00A27E4B"/>
    <w:rsid w:val="00A31571"/>
    <w:rsid w:val="00A35990"/>
    <w:rsid w:val="00A44D12"/>
    <w:rsid w:val="00A47B51"/>
    <w:rsid w:val="00A52C20"/>
    <w:rsid w:val="00A563B2"/>
    <w:rsid w:val="00A60806"/>
    <w:rsid w:val="00A6145C"/>
    <w:rsid w:val="00A640C7"/>
    <w:rsid w:val="00A659F7"/>
    <w:rsid w:val="00A750F8"/>
    <w:rsid w:val="00A75E4F"/>
    <w:rsid w:val="00A81C1E"/>
    <w:rsid w:val="00A82A5D"/>
    <w:rsid w:val="00A84250"/>
    <w:rsid w:val="00A87525"/>
    <w:rsid w:val="00A932FB"/>
    <w:rsid w:val="00A97D4A"/>
    <w:rsid w:val="00AA2ED9"/>
    <w:rsid w:val="00AA307B"/>
    <w:rsid w:val="00AB56A8"/>
    <w:rsid w:val="00AC2130"/>
    <w:rsid w:val="00AC23EB"/>
    <w:rsid w:val="00AC64D1"/>
    <w:rsid w:val="00AD0F3F"/>
    <w:rsid w:val="00AD2191"/>
    <w:rsid w:val="00AD229A"/>
    <w:rsid w:val="00AD2444"/>
    <w:rsid w:val="00AD437A"/>
    <w:rsid w:val="00AD4681"/>
    <w:rsid w:val="00AD70B3"/>
    <w:rsid w:val="00AE07B8"/>
    <w:rsid w:val="00AE286C"/>
    <w:rsid w:val="00AE3B20"/>
    <w:rsid w:val="00AF5984"/>
    <w:rsid w:val="00B001CA"/>
    <w:rsid w:val="00B0030D"/>
    <w:rsid w:val="00B0124B"/>
    <w:rsid w:val="00B12539"/>
    <w:rsid w:val="00B16B8B"/>
    <w:rsid w:val="00B21CD5"/>
    <w:rsid w:val="00B417BF"/>
    <w:rsid w:val="00B41BA7"/>
    <w:rsid w:val="00B42323"/>
    <w:rsid w:val="00B450BD"/>
    <w:rsid w:val="00B45DD6"/>
    <w:rsid w:val="00B53969"/>
    <w:rsid w:val="00B5563A"/>
    <w:rsid w:val="00B56782"/>
    <w:rsid w:val="00B62474"/>
    <w:rsid w:val="00B650BE"/>
    <w:rsid w:val="00B70466"/>
    <w:rsid w:val="00B718A9"/>
    <w:rsid w:val="00B73562"/>
    <w:rsid w:val="00B77220"/>
    <w:rsid w:val="00B84689"/>
    <w:rsid w:val="00B848FD"/>
    <w:rsid w:val="00B8540D"/>
    <w:rsid w:val="00B91D78"/>
    <w:rsid w:val="00B95137"/>
    <w:rsid w:val="00B963EC"/>
    <w:rsid w:val="00BA0E04"/>
    <w:rsid w:val="00BA18BD"/>
    <w:rsid w:val="00BA4092"/>
    <w:rsid w:val="00BB23A5"/>
    <w:rsid w:val="00BB2968"/>
    <w:rsid w:val="00BB5DC2"/>
    <w:rsid w:val="00BB79C1"/>
    <w:rsid w:val="00BB7CDB"/>
    <w:rsid w:val="00BB7CFE"/>
    <w:rsid w:val="00BC3A67"/>
    <w:rsid w:val="00BD0DFF"/>
    <w:rsid w:val="00BD66A3"/>
    <w:rsid w:val="00BD6FF6"/>
    <w:rsid w:val="00BD7ACC"/>
    <w:rsid w:val="00BE06DD"/>
    <w:rsid w:val="00BE2276"/>
    <w:rsid w:val="00BE2D39"/>
    <w:rsid w:val="00BE4090"/>
    <w:rsid w:val="00BF1BC1"/>
    <w:rsid w:val="00BF5EEE"/>
    <w:rsid w:val="00C0149C"/>
    <w:rsid w:val="00C0413D"/>
    <w:rsid w:val="00C05652"/>
    <w:rsid w:val="00C133E8"/>
    <w:rsid w:val="00C15F8F"/>
    <w:rsid w:val="00C27970"/>
    <w:rsid w:val="00C32EA7"/>
    <w:rsid w:val="00C34F3C"/>
    <w:rsid w:val="00C45087"/>
    <w:rsid w:val="00C4607A"/>
    <w:rsid w:val="00C55640"/>
    <w:rsid w:val="00C56252"/>
    <w:rsid w:val="00C568C8"/>
    <w:rsid w:val="00C637D2"/>
    <w:rsid w:val="00C72424"/>
    <w:rsid w:val="00C7380C"/>
    <w:rsid w:val="00C739EB"/>
    <w:rsid w:val="00C741F2"/>
    <w:rsid w:val="00C74D39"/>
    <w:rsid w:val="00C75E89"/>
    <w:rsid w:val="00C766D0"/>
    <w:rsid w:val="00C76C98"/>
    <w:rsid w:val="00C82F2C"/>
    <w:rsid w:val="00C834EF"/>
    <w:rsid w:val="00C83E40"/>
    <w:rsid w:val="00C87B7A"/>
    <w:rsid w:val="00C91756"/>
    <w:rsid w:val="00C94B06"/>
    <w:rsid w:val="00C96CC8"/>
    <w:rsid w:val="00C96D19"/>
    <w:rsid w:val="00CA0309"/>
    <w:rsid w:val="00CA31C0"/>
    <w:rsid w:val="00CA4255"/>
    <w:rsid w:val="00CA59EF"/>
    <w:rsid w:val="00CA79A2"/>
    <w:rsid w:val="00CB2B42"/>
    <w:rsid w:val="00CB6041"/>
    <w:rsid w:val="00CB6272"/>
    <w:rsid w:val="00CC668A"/>
    <w:rsid w:val="00CD0BB9"/>
    <w:rsid w:val="00CD405D"/>
    <w:rsid w:val="00CE3540"/>
    <w:rsid w:val="00CE5E36"/>
    <w:rsid w:val="00CF1932"/>
    <w:rsid w:val="00CF1A92"/>
    <w:rsid w:val="00CF2D14"/>
    <w:rsid w:val="00CF4855"/>
    <w:rsid w:val="00D01E0A"/>
    <w:rsid w:val="00D021FA"/>
    <w:rsid w:val="00D03A44"/>
    <w:rsid w:val="00D07015"/>
    <w:rsid w:val="00D0764C"/>
    <w:rsid w:val="00D11A97"/>
    <w:rsid w:val="00D12AEB"/>
    <w:rsid w:val="00D14391"/>
    <w:rsid w:val="00D14AB4"/>
    <w:rsid w:val="00D165D1"/>
    <w:rsid w:val="00D275A4"/>
    <w:rsid w:val="00D276BD"/>
    <w:rsid w:val="00D305C1"/>
    <w:rsid w:val="00D34689"/>
    <w:rsid w:val="00D353FB"/>
    <w:rsid w:val="00D36435"/>
    <w:rsid w:val="00D41E2C"/>
    <w:rsid w:val="00D422A6"/>
    <w:rsid w:val="00D423B8"/>
    <w:rsid w:val="00D44E31"/>
    <w:rsid w:val="00D461C8"/>
    <w:rsid w:val="00D46FE2"/>
    <w:rsid w:val="00D51DEC"/>
    <w:rsid w:val="00D52DB5"/>
    <w:rsid w:val="00D53256"/>
    <w:rsid w:val="00D56896"/>
    <w:rsid w:val="00D60D34"/>
    <w:rsid w:val="00D7052B"/>
    <w:rsid w:val="00D7422D"/>
    <w:rsid w:val="00D74AA9"/>
    <w:rsid w:val="00D75172"/>
    <w:rsid w:val="00D77378"/>
    <w:rsid w:val="00D80858"/>
    <w:rsid w:val="00D81384"/>
    <w:rsid w:val="00D83320"/>
    <w:rsid w:val="00D87567"/>
    <w:rsid w:val="00D90E59"/>
    <w:rsid w:val="00DA2A75"/>
    <w:rsid w:val="00DA4944"/>
    <w:rsid w:val="00DA4DEB"/>
    <w:rsid w:val="00DB177C"/>
    <w:rsid w:val="00DB2432"/>
    <w:rsid w:val="00DB3194"/>
    <w:rsid w:val="00DB583C"/>
    <w:rsid w:val="00DC0691"/>
    <w:rsid w:val="00DC14A4"/>
    <w:rsid w:val="00DC2136"/>
    <w:rsid w:val="00DD2815"/>
    <w:rsid w:val="00DD560D"/>
    <w:rsid w:val="00DD58E6"/>
    <w:rsid w:val="00DD5A5B"/>
    <w:rsid w:val="00DE1C6D"/>
    <w:rsid w:val="00DE1F81"/>
    <w:rsid w:val="00DF4FB4"/>
    <w:rsid w:val="00DF519A"/>
    <w:rsid w:val="00DF53E6"/>
    <w:rsid w:val="00DF7422"/>
    <w:rsid w:val="00E02E38"/>
    <w:rsid w:val="00E02E5F"/>
    <w:rsid w:val="00E04C0B"/>
    <w:rsid w:val="00E0636E"/>
    <w:rsid w:val="00E10969"/>
    <w:rsid w:val="00E10BCE"/>
    <w:rsid w:val="00E11453"/>
    <w:rsid w:val="00E128D9"/>
    <w:rsid w:val="00E1683E"/>
    <w:rsid w:val="00E20E71"/>
    <w:rsid w:val="00E32D09"/>
    <w:rsid w:val="00E33344"/>
    <w:rsid w:val="00E421A9"/>
    <w:rsid w:val="00E4451A"/>
    <w:rsid w:val="00E45AE2"/>
    <w:rsid w:val="00E477F1"/>
    <w:rsid w:val="00E52F59"/>
    <w:rsid w:val="00E5359E"/>
    <w:rsid w:val="00E6023C"/>
    <w:rsid w:val="00E65072"/>
    <w:rsid w:val="00E6523E"/>
    <w:rsid w:val="00E65BAD"/>
    <w:rsid w:val="00E7103B"/>
    <w:rsid w:val="00E75C18"/>
    <w:rsid w:val="00E83257"/>
    <w:rsid w:val="00E92602"/>
    <w:rsid w:val="00E92EDE"/>
    <w:rsid w:val="00E951F4"/>
    <w:rsid w:val="00E96219"/>
    <w:rsid w:val="00EA31CD"/>
    <w:rsid w:val="00EA3403"/>
    <w:rsid w:val="00EA5F66"/>
    <w:rsid w:val="00EB0EB6"/>
    <w:rsid w:val="00EB7412"/>
    <w:rsid w:val="00EC0796"/>
    <w:rsid w:val="00EC159D"/>
    <w:rsid w:val="00EC2802"/>
    <w:rsid w:val="00EC48D8"/>
    <w:rsid w:val="00EC56FE"/>
    <w:rsid w:val="00ED38D4"/>
    <w:rsid w:val="00ED69E8"/>
    <w:rsid w:val="00ED7448"/>
    <w:rsid w:val="00EE0365"/>
    <w:rsid w:val="00EE09B2"/>
    <w:rsid w:val="00EE2D36"/>
    <w:rsid w:val="00EE365C"/>
    <w:rsid w:val="00EE4F68"/>
    <w:rsid w:val="00EE52AB"/>
    <w:rsid w:val="00EE7863"/>
    <w:rsid w:val="00EF0799"/>
    <w:rsid w:val="00F03230"/>
    <w:rsid w:val="00F0470A"/>
    <w:rsid w:val="00F055BB"/>
    <w:rsid w:val="00F12CB2"/>
    <w:rsid w:val="00F160D0"/>
    <w:rsid w:val="00F175F5"/>
    <w:rsid w:val="00F2298E"/>
    <w:rsid w:val="00F23FBF"/>
    <w:rsid w:val="00F32085"/>
    <w:rsid w:val="00F32F93"/>
    <w:rsid w:val="00F3480D"/>
    <w:rsid w:val="00F35179"/>
    <w:rsid w:val="00F405E6"/>
    <w:rsid w:val="00F40ADC"/>
    <w:rsid w:val="00F42CFF"/>
    <w:rsid w:val="00F45495"/>
    <w:rsid w:val="00F50D47"/>
    <w:rsid w:val="00F53155"/>
    <w:rsid w:val="00F612D0"/>
    <w:rsid w:val="00F63F42"/>
    <w:rsid w:val="00F70095"/>
    <w:rsid w:val="00F719AC"/>
    <w:rsid w:val="00F73A7D"/>
    <w:rsid w:val="00F76E1F"/>
    <w:rsid w:val="00F82E4A"/>
    <w:rsid w:val="00F84A50"/>
    <w:rsid w:val="00F84DCA"/>
    <w:rsid w:val="00F852C1"/>
    <w:rsid w:val="00F86DE7"/>
    <w:rsid w:val="00F904AA"/>
    <w:rsid w:val="00F92A45"/>
    <w:rsid w:val="00FA162A"/>
    <w:rsid w:val="00FB5A27"/>
    <w:rsid w:val="00FB6A1B"/>
    <w:rsid w:val="00FB6D40"/>
    <w:rsid w:val="00FB73F1"/>
    <w:rsid w:val="00FC41B2"/>
    <w:rsid w:val="00FC4DFB"/>
    <w:rsid w:val="00FC62AD"/>
    <w:rsid w:val="00FC64DC"/>
    <w:rsid w:val="00FD135D"/>
    <w:rsid w:val="00FD2386"/>
    <w:rsid w:val="00FD36B3"/>
    <w:rsid w:val="00FD41E2"/>
    <w:rsid w:val="00FD4694"/>
    <w:rsid w:val="00FD58D5"/>
    <w:rsid w:val="00FE393B"/>
    <w:rsid w:val="00FE5DD9"/>
    <w:rsid w:val="00FE6EBC"/>
    <w:rsid w:val="00FE6FC1"/>
    <w:rsid w:val="00FE73E2"/>
    <w:rsid w:val="00FF1C62"/>
    <w:rsid w:val="00FF3514"/>
    <w:rsid w:val="00FF7270"/>
    <w:rsid w:val="1AC72BE3"/>
    <w:rsid w:val="344F8CCB"/>
    <w:rsid w:val="4159421B"/>
    <w:rsid w:val="788ED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BC451"/>
  <w15:chartTrackingRefBased/>
  <w15:docId w15:val="{1497DFD6-A27E-4959-ACEA-E67585C5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D58E6"/>
  </w:style>
  <w:style w:type="paragraph" w:styleId="Heading1">
    <w:name w:val="heading 1"/>
    <w:basedOn w:val="Normal"/>
    <w:next w:val="Normal"/>
    <w:link w:val="Heading1Char"/>
    <w:uiPriority w:val="9"/>
    <w:qFormat/>
    <w:rsid w:val="00B45D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45C7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797C44"/>
    <w:pPr>
      <w:widowControl w:val="0"/>
      <w:autoSpaceDE w:val="0"/>
      <w:autoSpaceDN w:val="0"/>
      <w:spacing w:line="240" w:lineRule="auto"/>
      <w:ind w:left="1099"/>
      <w:outlineLvl w:val="1"/>
    </w:pPr>
    <w:rPr>
      <w:rFonts w:ascii="Arial" w:eastAsia="Arial" w:hAnsi="Arial" w:cs="Arial"/>
      <w:b/>
      <w:b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33D4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E07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630926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630926"/>
    <w:pPr>
      <w:spacing w:line="240" w:lineRule="auto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1"/>
    <w:qFormat/>
    <w:rsid w:val="004A276F"/>
    <w:pPr>
      <w:widowControl w:val="0"/>
      <w:numPr>
        <w:numId w:val="1"/>
      </w:numPr>
      <w:tabs>
        <w:tab w:val="left" w:pos="1620"/>
      </w:tabs>
      <w:autoSpaceDE w:val="0"/>
      <w:autoSpaceDN w:val="0"/>
      <w:spacing w:before="120" w:after="120" w:line="238" w:lineRule="auto"/>
    </w:pPr>
    <w:rPr>
      <w:rFonts w:ascii="Arial" w:eastAsia="Arial" w:hAnsi="Arial" w:cs="Arial"/>
      <w:color w:val="5E5E5E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30926"/>
  </w:style>
  <w:style w:type="paragraph" w:styleId="Header">
    <w:name w:val="header"/>
    <w:basedOn w:val="Normal"/>
    <w:link w:val="HeaderChar"/>
    <w:uiPriority w:val="99"/>
    <w:unhideWhenUsed/>
    <w:rsid w:val="00E75C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C18"/>
  </w:style>
  <w:style w:type="paragraph" w:styleId="Footer">
    <w:name w:val="footer"/>
    <w:basedOn w:val="Normal"/>
    <w:link w:val="FooterChar"/>
    <w:uiPriority w:val="99"/>
    <w:unhideWhenUsed/>
    <w:rsid w:val="00E75C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C18"/>
  </w:style>
  <w:style w:type="character" w:customStyle="1" w:styleId="Heading1Char">
    <w:name w:val="Heading 1 Char"/>
    <w:basedOn w:val="DefaultParagraphFont"/>
    <w:link w:val="Heading1"/>
    <w:uiPriority w:val="9"/>
    <w:rsid w:val="00B45DD6"/>
    <w:rPr>
      <w:rFonts w:asciiTheme="majorHAnsi" w:eastAsiaTheme="majorEastAsia" w:hAnsiTheme="majorHAnsi" w:cstheme="majorBidi"/>
      <w:color w:val="345C7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C1ADA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1AD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C1ADA"/>
    <w:rPr>
      <w:color w:val="467C9D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7B65"/>
    <w:rPr>
      <w:color w:val="1C3557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83320"/>
    <w:pPr>
      <w:widowControl w:val="0"/>
      <w:autoSpaceDE w:val="0"/>
      <w:autoSpaceDN w:val="0"/>
      <w:spacing w:after="120" w:line="240" w:lineRule="auto"/>
    </w:pPr>
    <w:rPr>
      <w:rFonts w:ascii="Arial" w:eastAsia="Arial" w:hAnsi="Arial" w:cs="Arial"/>
      <w:color w:val="5E5E5E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3320"/>
    <w:rPr>
      <w:rFonts w:ascii="Arial" w:eastAsia="Arial" w:hAnsi="Arial" w:cs="Arial"/>
      <w:color w:val="5E5E5E"/>
      <w:kern w:val="0"/>
      <w14:ligatures w14:val="none"/>
    </w:rPr>
  </w:style>
  <w:style w:type="paragraph" w:styleId="Title">
    <w:name w:val="Title"/>
    <w:basedOn w:val="Normal"/>
    <w:link w:val="TitleChar"/>
    <w:uiPriority w:val="10"/>
    <w:qFormat/>
    <w:rsid w:val="00CA31C0"/>
    <w:pPr>
      <w:widowControl w:val="0"/>
      <w:autoSpaceDE w:val="0"/>
      <w:autoSpaceDN w:val="0"/>
      <w:spacing w:line="240" w:lineRule="auto"/>
      <w:ind w:left="3513"/>
    </w:pPr>
    <w:rPr>
      <w:rFonts w:ascii="Arial" w:eastAsia="Arial" w:hAnsi="Arial" w:cs="Arial"/>
      <w:b/>
      <w:bCs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A31C0"/>
    <w:rPr>
      <w:rFonts w:ascii="Arial" w:eastAsia="Arial" w:hAnsi="Arial" w:cs="Arial"/>
      <w:b/>
      <w:bCs/>
      <w:kern w:val="0"/>
      <w:sz w:val="56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7C44"/>
    <w:rPr>
      <w:rFonts w:ascii="Arial" w:eastAsia="Arial" w:hAnsi="Arial" w:cs="Arial"/>
      <w:b/>
      <w:bCs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45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45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45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5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5F8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C2802"/>
    <w:pPr>
      <w:spacing w:after="100"/>
      <w:ind w:left="220"/>
    </w:pPr>
  </w:style>
  <w:style w:type="paragraph" w:customStyle="1" w:styleId="BlueHeading2">
    <w:name w:val="Blue Heading 2"/>
    <w:basedOn w:val="Heading2"/>
    <w:link w:val="BlueHeading2Char"/>
    <w:qFormat/>
    <w:rsid w:val="00774742"/>
    <w:pPr>
      <w:spacing w:before="120" w:after="120"/>
      <w:ind w:left="907"/>
    </w:pPr>
    <w:rPr>
      <w:rFonts w:asciiTheme="majorHAnsi" w:hAnsiTheme="majorHAnsi" w:cstheme="majorHAnsi"/>
      <w:color w:val="467C9D" w:themeColor="accent1"/>
      <w:sz w:val="28"/>
      <w:szCs w:val="28"/>
    </w:rPr>
  </w:style>
  <w:style w:type="character" w:customStyle="1" w:styleId="BlueHeading2Char">
    <w:name w:val="Blue Heading 2 Char"/>
    <w:basedOn w:val="Heading2Char"/>
    <w:link w:val="BlueHeading2"/>
    <w:rsid w:val="00774742"/>
    <w:rPr>
      <w:rFonts w:asciiTheme="majorHAnsi" w:eastAsia="Arial" w:hAnsiTheme="majorHAnsi" w:cstheme="majorHAnsi"/>
      <w:b/>
      <w:bCs/>
      <w:color w:val="467C9D" w:themeColor="accent1"/>
      <w:kern w:val="0"/>
      <w:sz w:val="28"/>
      <w:szCs w:val="28"/>
      <w14:ligatures w14:val="none"/>
    </w:rPr>
  </w:style>
  <w:style w:type="paragraph" w:customStyle="1" w:styleId="DarkBlueHeading1">
    <w:name w:val="Dark Blue Heading 1"/>
    <w:basedOn w:val="Heading1"/>
    <w:link w:val="DarkBlueHeading1Char"/>
    <w:qFormat/>
    <w:rsid w:val="00D03A44"/>
    <w:pPr>
      <w:keepNext w:val="0"/>
      <w:keepLines w:val="0"/>
      <w:widowControl w:val="0"/>
      <w:autoSpaceDE w:val="0"/>
      <w:autoSpaceDN w:val="0"/>
      <w:spacing w:after="240" w:line="240" w:lineRule="auto"/>
      <w:ind w:left="907"/>
      <w:jc w:val="left"/>
    </w:pPr>
    <w:rPr>
      <w:rFonts w:ascii="Arial" w:eastAsia="Arial" w:hAnsi="Arial" w:cs="Arial"/>
      <w:b/>
      <w:bCs/>
      <w:color w:val="1C3557" w:themeColor="text2"/>
      <w:w w:val="90"/>
      <w:kern w:val="0"/>
      <w:sz w:val="40"/>
      <w:szCs w:val="40"/>
      <w14:ligatures w14:val="none"/>
    </w:rPr>
  </w:style>
  <w:style w:type="character" w:customStyle="1" w:styleId="DarkBlueHeading1Char">
    <w:name w:val="Dark Blue Heading 1 Char"/>
    <w:basedOn w:val="Heading1Char"/>
    <w:link w:val="DarkBlueHeading1"/>
    <w:rsid w:val="00D03A44"/>
    <w:rPr>
      <w:rFonts w:ascii="Arial" w:eastAsia="Arial" w:hAnsi="Arial" w:cs="Arial"/>
      <w:b/>
      <w:bCs/>
      <w:color w:val="1C3557" w:themeColor="text2"/>
      <w:w w:val="90"/>
      <w:kern w:val="0"/>
      <w:sz w:val="40"/>
      <w:szCs w:val="40"/>
      <w14:ligatures w14:val="none"/>
    </w:rPr>
  </w:style>
  <w:style w:type="paragraph" w:customStyle="1" w:styleId="BlueSubsection1">
    <w:name w:val="Blue Sub section 1"/>
    <w:basedOn w:val="Normal"/>
    <w:link w:val="BlueSubsection1Char"/>
    <w:qFormat/>
    <w:rsid w:val="00941BD4"/>
    <w:pPr>
      <w:spacing w:before="240"/>
      <w:ind w:left="900"/>
    </w:pPr>
    <w:rPr>
      <w:color w:val="467C9D" w:themeColor="accent1"/>
      <w:sz w:val="28"/>
      <w:szCs w:val="28"/>
    </w:rPr>
  </w:style>
  <w:style w:type="character" w:customStyle="1" w:styleId="BlueSubsection1Char">
    <w:name w:val="Blue Sub section 1 Char"/>
    <w:basedOn w:val="DefaultParagraphFont"/>
    <w:link w:val="BlueSubsection1"/>
    <w:rsid w:val="00941BD4"/>
    <w:rPr>
      <w:color w:val="467C9D" w:themeColor="accent1"/>
      <w:sz w:val="28"/>
      <w:szCs w:val="28"/>
    </w:rPr>
  </w:style>
  <w:style w:type="paragraph" w:customStyle="1" w:styleId="Style1">
    <w:name w:val="Style1"/>
    <w:basedOn w:val="ListParagraph"/>
    <w:link w:val="Style1Char"/>
    <w:qFormat/>
    <w:rsid w:val="004A276F"/>
    <w:pPr>
      <w:numPr>
        <w:numId w:val="3"/>
      </w:numPr>
      <w:tabs>
        <w:tab w:val="left" w:pos="2070"/>
      </w:tabs>
      <w:ind w:left="1267"/>
    </w:pPr>
    <w:rPr>
      <w:b/>
      <w:bCs/>
      <w:i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4A276F"/>
    <w:rPr>
      <w:rFonts w:ascii="Arial" w:eastAsia="Arial" w:hAnsi="Arial" w:cs="Arial"/>
      <w:color w:val="5E5E5E"/>
      <w:kern w:val="0"/>
      <w14:ligatures w14:val="none"/>
    </w:rPr>
  </w:style>
  <w:style w:type="character" w:customStyle="1" w:styleId="Style1Char">
    <w:name w:val="Style1 Char"/>
    <w:basedOn w:val="ListParagraphChar"/>
    <w:link w:val="Style1"/>
    <w:rsid w:val="004A276F"/>
    <w:rPr>
      <w:rFonts w:ascii="Arial" w:eastAsia="Arial" w:hAnsi="Arial" w:cs="Arial"/>
      <w:b/>
      <w:bCs/>
      <w:iCs/>
      <w:color w:val="5E5E5E"/>
      <w:kern w:val="0"/>
      <w14:ligatures w14:val="none"/>
    </w:rPr>
  </w:style>
  <w:style w:type="paragraph" w:customStyle="1" w:styleId="GrayBodyTextStyle">
    <w:name w:val="Gray Body Text Style"/>
    <w:basedOn w:val="Normal"/>
    <w:link w:val="GrayBodyTextStyleChar"/>
    <w:qFormat/>
    <w:rsid w:val="004A276F"/>
    <w:pPr>
      <w:spacing w:line="238" w:lineRule="auto"/>
      <w:ind w:left="907"/>
    </w:pPr>
    <w:rPr>
      <w:rFonts w:ascii="Arial" w:eastAsia="Arial" w:hAnsi="Arial" w:cs="Arial"/>
      <w:color w:val="5E5E5E"/>
      <w:kern w:val="0"/>
      <w14:ligatures w14:val="none"/>
    </w:rPr>
  </w:style>
  <w:style w:type="character" w:customStyle="1" w:styleId="GrayBodyTextStyleChar">
    <w:name w:val="Gray Body Text Style Char"/>
    <w:basedOn w:val="DefaultParagraphFont"/>
    <w:link w:val="GrayBodyTextStyle"/>
    <w:rsid w:val="004A276F"/>
    <w:rPr>
      <w:rFonts w:ascii="Arial" w:eastAsia="Arial" w:hAnsi="Arial" w:cs="Arial"/>
      <w:color w:val="5E5E5E"/>
      <w:kern w:val="0"/>
      <w14:ligatures w14:val="none"/>
    </w:rPr>
  </w:style>
  <w:style w:type="paragraph" w:customStyle="1" w:styleId="BulletStyle2">
    <w:name w:val="Bullet Style2"/>
    <w:basedOn w:val="ListParagraph"/>
    <w:link w:val="BulletStyle2Char"/>
    <w:qFormat/>
    <w:rsid w:val="00DF7422"/>
    <w:pPr>
      <w:numPr>
        <w:numId w:val="4"/>
      </w:numPr>
    </w:pPr>
  </w:style>
  <w:style w:type="character" w:customStyle="1" w:styleId="BulletStyle2Char">
    <w:name w:val="Bullet Style2 Char"/>
    <w:basedOn w:val="ListParagraphChar"/>
    <w:link w:val="BulletStyle2"/>
    <w:rsid w:val="00DF7422"/>
    <w:rPr>
      <w:rFonts w:ascii="Arial" w:eastAsia="Arial" w:hAnsi="Arial" w:cs="Arial"/>
      <w:color w:val="5E5E5E"/>
      <w:kern w:val="0"/>
      <w14:ligatures w14:val="none"/>
    </w:rPr>
  </w:style>
  <w:style w:type="paragraph" w:customStyle="1" w:styleId="paragraph">
    <w:name w:val="paragraph"/>
    <w:basedOn w:val="Normal"/>
    <w:rsid w:val="00862F2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862F28"/>
  </w:style>
  <w:style w:type="character" w:customStyle="1" w:styleId="eop">
    <w:name w:val="eop"/>
    <w:basedOn w:val="DefaultParagraphFont"/>
    <w:rsid w:val="00862F28"/>
  </w:style>
  <w:style w:type="paragraph" w:styleId="Subtitle">
    <w:name w:val="Subtitle"/>
    <w:basedOn w:val="Normal"/>
    <w:next w:val="Normal"/>
    <w:link w:val="SubtitleChar"/>
    <w:uiPriority w:val="11"/>
    <w:qFormat/>
    <w:rsid w:val="00B42323"/>
    <w:pPr>
      <w:numPr>
        <w:ilvl w:val="1"/>
      </w:numPr>
      <w:spacing w:after="160"/>
    </w:pPr>
    <w:rPr>
      <w:rFonts w:eastAsiaTheme="minorEastAsia"/>
      <w:color w:val="96969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2323"/>
    <w:rPr>
      <w:rFonts w:eastAsiaTheme="minorEastAsia"/>
      <w:color w:val="969696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091EEC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56"/>
    <w:rPr>
      <w:rFonts w:asciiTheme="majorHAnsi" w:eastAsiaTheme="majorEastAsia" w:hAnsiTheme="majorHAnsi" w:cstheme="majorBidi"/>
      <w:color w:val="233D4E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leyHops\Documents\Custom%20Office%20Templates\Template%20HIPAA%20Privacy%20Manual%204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BD5CB-6A4F-4197-8A3F-6531C3084E82}"/>
      </w:docPartPr>
      <w:docPartBody>
        <w:p w:rsidR="00283605" w:rsidRDefault="009512DE">
          <w:r w:rsidRPr="00B40D1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DE"/>
    <w:rsid w:val="00012240"/>
    <w:rsid w:val="000A0FCE"/>
    <w:rsid w:val="0013664B"/>
    <w:rsid w:val="0015171C"/>
    <w:rsid w:val="002122E8"/>
    <w:rsid w:val="00283605"/>
    <w:rsid w:val="002C6B88"/>
    <w:rsid w:val="00356203"/>
    <w:rsid w:val="003B5DA2"/>
    <w:rsid w:val="0049537A"/>
    <w:rsid w:val="004A1C58"/>
    <w:rsid w:val="0052473B"/>
    <w:rsid w:val="005D7B94"/>
    <w:rsid w:val="00776F96"/>
    <w:rsid w:val="00877D22"/>
    <w:rsid w:val="008F359B"/>
    <w:rsid w:val="0093054E"/>
    <w:rsid w:val="00944901"/>
    <w:rsid w:val="009512DE"/>
    <w:rsid w:val="00AB2A42"/>
    <w:rsid w:val="00BF1BC1"/>
    <w:rsid w:val="00C27970"/>
    <w:rsid w:val="00D11A97"/>
    <w:rsid w:val="00D14B91"/>
    <w:rsid w:val="00ED7A9E"/>
    <w:rsid w:val="00F45495"/>
    <w:rsid w:val="00F852C1"/>
    <w:rsid w:val="00FD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12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HCP Colors">
      <a:dk1>
        <a:srgbClr val="5E5E5E"/>
      </a:dk1>
      <a:lt1>
        <a:srgbClr val="FFFFFF"/>
      </a:lt1>
      <a:dk2>
        <a:srgbClr val="1C3557"/>
      </a:dk2>
      <a:lt2>
        <a:srgbClr val="FFFDFC"/>
      </a:lt2>
      <a:accent1>
        <a:srgbClr val="467C9D"/>
      </a:accent1>
      <a:accent2>
        <a:srgbClr val="A8D9DB"/>
      </a:accent2>
      <a:accent3>
        <a:srgbClr val="EFE9E5"/>
      </a:accent3>
      <a:accent4>
        <a:srgbClr val="E7D08D"/>
      </a:accent4>
      <a:accent5>
        <a:srgbClr val="EEF8F8"/>
      </a:accent5>
      <a:accent6>
        <a:srgbClr val="FFFFFF"/>
      </a:accent6>
      <a:hlink>
        <a:srgbClr val="467C9D"/>
      </a:hlink>
      <a:folHlink>
        <a:srgbClr val="1C3557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E478494767A4FA0B968207D9D736E" ma:contentTypeVersion="7" ma:contentTypeDescription="Create a new document." ma:contentTypeScope="" ma:versionID="c5f2f90251d19b78a37ba5b86a0ebd75">
  <xsd:schema xmlns:xsd="http://www.w3.org/2001/XMLSchema" xmlns:xs="http://www.w3.org/2001/XMLSchema" xmlns:p="http://schemas.microsoft.com/office/2006/metadata/properties" xmlns:ns2="af5b6f20-169e-4482-8956-6e47dc6efb5e" targetNamespace="http://schemas.microsoft.com/office/2006/metadata/properties" ma:root="true" ma:fieldsID="61a3222be695f4bcd2f629a890c958e3" ns2:_="">
    <xsd:import namespace="af5b6f20-169e-4482-8956-6e47dc6ef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b6f20-169e-4482-8956-6e47dc6ef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957464-B726-48AA-92CC-D4D423A188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7F74BE-EB81-4FC8-8323-1C58BABE001A}"/>
</file>

<file path=customXml/itemProps3.xml><?xml version="1.0" encoding="utf-8"?>
<ds:datastoreItem xmlns:ds="http://schemas.openxmlformats.org/officeDocument/2006/customXml" ds:itemID="{CCA352AB-7DB9-40CC-B0F2-01459E94EE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B92FB9-6043-433A-9143-98FF8AE71C1D}">
  <ds:schemaRefs>
    <ds:schemaRef ds:uri="http://purl.org/dc/terms/"/>
    <ds:schemaRef ds:uri="http://schemas.microsoft.com/office/2006/metadata/properties"/>
    <ds:schemaRef ds:uri="af5b6f20-169e-4482-8956-6e47dc6efb5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HIPAA Privacy Manual 47</Template>
  <TotalTime>170</TotalTime>
  <Pages>16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12045</CharactersWithSpaces>
  <SharedDoc>false</SharedDoc>
  <HLinks>
    <vt:vector size="252" baseType="variant">
      <vt:variant>
        <vt:i4>1572917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_Toc194936391</vt:lpwstr>
      </vt:variant>
      <vt:variant>
        <vt:i4>1572917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_Toc194936390</vt:lpwstr>
      </vt:variant>
      <vt:variant>
        <vt:i4>1638453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_Toc194936389</vt:lpwstr>
      </vt:variant>
      <vt:variant>
        <vt:i4>1638453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_Toc194936388</vt:lpwstr>
      </vt:variant>
      <vt:variant>
        <vt:i4>1638453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_Toc194936387</vt:lpwstr>
      </vt:variant>
      <vt:variant>
        <vt:i4>1638453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_Toc194936386</vt:lpwstr>
      </vt:variant>
      <vt:variant>
        <vt:i4>1638453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_Toc194936385</vt:lpwstr>
      </vt:variant>
      <vt:variant>
        <vt:i4>1638453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_Toc194936384</vt:lpwstr>
      </vt:variant>
      <vt:variant>
        <vt:i4>1638453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_Toc194936383</vt:lpwstr>
      </vt:variant>
      <vt:variant>
        <vt:i4>1638453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_Toc194936382</vt:lpwstr>
      </vt:variant>
      <vt:variant>
        <vt:i4>1638453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_Toc194936381</vt:lpwstr>
      </vt:variant>
      <vt:variant>
        <vt:i4>1638453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_Toc194936380</vt:lpwstr>
      </vt:variant>
      <vt:variant>
        <vt:i4>1441845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_Toc194936379</vt:lpwstr>
      </vt:variant>
      <vt:variant>
        <vt:i4>1441845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_Toc194936378</vt:lpwstr>
      </vt:variant>
      <vt:variant>
        <vt:i4>1441845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_Toc194936377</vt:lpwstr>
      </vt:variant>
      <vt:variant>
        <vt:i4>1441845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_Toc194936376</vt:lpwstr>
      </vt:variant>
      <vt:variant>
        <vt:i4>1441845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_Toc194936375</vt:lpwstr>
      </vt:variant>
      <vt:variant>
        <vt:i4>1441845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_Toc194936374</vt:lpwstr>
      </vt:variant>
      <vt:variant>
        <vt:i4>1441845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_Toc194936373</vt:lpwstr>
      </vt:variant>
      <vt:variant>
        <vt:i4>1441845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_Toc194936372</vt:lpwstr>
      </vt:variant>
      <vt:variant>
        <vt:i4>1441845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_Toc194936371</vt:lpwstr>
      </vt:variant>
      <vt:variant>
        <vt:i4>1441845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_Toc194936370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_Toc194936369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_Toc194936368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_Toc194936367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_Toc194936366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_Toc194936365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_Toc194936364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_Toc194936363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_Toc194936362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_Toc194936361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_Toc194936360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_Toc194936359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_Toc194936358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_Toc194936357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_Toc194936356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_Toc194936355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_Toc194936354</vt:lpwstr>
      </vt:variant>
      <vt:variant>
        <vt:i4>1310773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_Toc194936353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_Toc194936352</vt:lpwstr>
      </vt:variant>
      <vt:variant>
        <vt:i4>1310773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_Toc194936351</vt:lpwstr>
      </vt:variant>
      <vt:variant>
        <vt:i4>1310773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_Toc194936350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Hops</dc:creator>
  <cp:keywords/>
  <dc:description/>
  <cp:lastModifiedBy>Ashley Hops</cp:lastModifiedBy>
  <cp:revision>9</cp:revision>
  <dcterms:created xsi:type="dcterms:W3CDTF">2025-05-14T20:38:00Z</dcterms:created>
  <dcterms:modified xsi:type="dcterms:W3CDTF">2026-03-30T20:45:00Z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0x010100437E478494767A4FA0B968207D9D736E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